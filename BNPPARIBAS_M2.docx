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3F251D" w:themeColor="accent1"/>
          <w:lang w:eastAsia="ja-JP"/>
        </w:rPr>
        <w:id w:val="520668026"/>
        <w:docPartObj>
          <w:docPartGallery w:val="Cover Pages"/>
          <w:docPartUnique/>
        </w:docPartObj>
      </w:sdtPr>
      <w:sdtEndPr>
        <w:rPr>
          <w:color w:val="4D322D" w:themeColor="text2"/>
          <w:lang w:bidi="fr-FR"/>
        </w:rPr>
      </w:sdtEndPr>
      <w:sdtContent>
        <w:p w:rsidR="00E907BE" w:rsidRPr="004F0815" w:rsidRDefault="0007342D" w:rsidP="004F0815">
          <w:pPr>
            <w:pStyle w:val="Sansinterligne"/>
            <w:spacing w:before="1540" w:after="240" w:line="276" w:lineRule="auto"/>
            <w:rPr>
              <w:color w:val="3F251D" w:themeColor="accent1"/>
            </w:rPr>
          </w:pPr>
          <w:r w:rsidRPr="004F0815">
            <w:rPr>
              <w:noProof/>
              <w:color w:val="3F251D" w:themeColor="accent1"/>
            </w:rPr>
            <w:drawing>
              <wp:anchor distT="0" distB="0" distL="114300" distR="114300" simplePos="0" relativeHeight="251761664" behindDoc="0" locked="0" layoutInCell="1" allowOverlap="1">
                <wp:simplePos x="0" y="0"/>
                <wp:positionH relativeFrom="margin">
                  <wp:align>right</wp:align>
                </wp:positionH>
                <wp:positionV relativeFrom="paragraph">
                  <wp:posOffset>77373</wp:posOffset>
                </wp:positionV>
                <wp:extent cx="1695157" cy="1695157"/>
                <wp:effectExtent l="0" t="0" r="635" b="635"/>
                <wp:wrapNone/>
                <wp:docPr id="214" name="Image 214" descr="C:\Users\f13318\AppData\Local\Microsoft\Windows\INetCache\Content.MSO\1842AC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13318\AppData\Local\Microsoft\Windows\INetCache\Content.MSO\1842AC2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157" cy="16951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0FE" w:rsidRPr="004F0815">
            <w:rPr>
              <w:noProof/>
            </w:rPr>
            <w:drawing>
              <wp:anchor distT="0" distB="0" distL="114300" distR="114300" simplePos="0" relativeHeight="251754496" behindDoc="0" locked="0" layoutInCell="1" allowOverlap="1">
                <wp:simplePos x="0" y="0"/>
                <wp:positionH relativeFrom="margin">
                  <wp:posOffset>-635</wp:posOffset>
                </wp:positionH>
                <wp:positionV relativeFrom="paragraph">
                  <wp:posOffset>659848</wp:posOffset>
                </wp:positionV>
                <wp:extent cx="2703195" cy="529590"/>
                <wp:effectExtent l="0" t="0" r="1905" b="3810"/>
                <wp:wrapNone/>
                <wp:docPr id="3" name="Image 3" descr="Investment: BNP Paribas Securities Services you multi-asset specia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stment: BNP Paribas Securities Services you multi-asset specia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3195" cy="529590"/>
                        </a:xfrm>
                        <a:prstGeom prst="rect">
                          <a:avLst/>
                        </a:prstGeom>
                        <a:noFill/>
                        <a:ln>
                          <a:noFill/>
                        </a:ln>
                      </pic:spPr>
                    </pic:pic>
                  </a:graphicData>
                </a:graphic>
              </wp:anchor>
            </w:drawing>
          </w:r>
        </w:p>
        <w:p w:rsidR="00244501" w:rsidRPr="004F0815" w:rsidRDefault="00244501" w:rsidP="004F0815">
          <w:pPr>
            <w:pStyle w:val="Sansinterligne"/>
            <w:spacing w:before="1540" w:after="240" w:line="276" w:lineRule="auto"/>
            <w:jc w:val="center"/>
            <w:rPr>
              <w:color w:val="3F251D" w:themeColor="accent1"/>
            </w:rPr>
          </w:pPr>
          <w:r w:rsidRPr="004F0815">
            <w:rPr>
              <w:noProof/>
              <w:color w:val="3F251D"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3F251D" w:themeColor="accent1"/>
            </w:rPr>
            <w:alias w:val="Titre"/>
            <w:tag w:val=""/>
            <w:id w:val="1735040861"/>
            <w:placeholder>
              <w:docPart w:val="131D67D0FFFB4B86870E93D8A3B9CBE3"/>
            </w:placeholder>
            <w:dataBinding w:prefixMappings="xmlns:ns0='http://purl.org/dc/elements/1.1/' xmlns:ns1='http://schemas.openxmlformats.org/package/2006/metadata/core-properties' " w:xpath="/ns1:coreProperties[1]/ns0:title[1]" w:storeItemID="{6C3C8BC8-F283-45AE-878A-BAB7291924A1}"/>
            <w:text/>
          </w:sdtPr>
          <w:sdtContent>
            <w:p w:rsidR="00244501" w:rsidRPr="004F0815" w:rsidRDefault="007F5201" w:rsidP="004F0815">
              <w:pPr>
                <w:pStyle w:val="Sansinterligne"/>
                <w:pBdr>
                  <w:top w:val="single" w:sz="6" w:space="6" w:color="3F251D" w:themeColor="accent1"/>
                  <w:bottom w:val="single" w:sz="6" w:space="6" w:color="3F251D" w:themeColor="accent1"/>
                </w:pBdr>
                <w:spacing w:after="240" w:line="276" w:lineRule="auto"/>
                <w:jc w:val="center"/>
                <w:rPr>
                  <w:rFonts w:asciiTheme="majorHAnsi" w:eastAsiaTheme="majorEastAsia" w:hAnsiTheme="majorHAnsi" w:cstheme="majorBidi"/>
                  <w:caps/>
                  <w:color w:val="3F251D" w:themeColor="accent1"/>
                </w:rPr>
              </w:pPr>
              <w:r w:rsidRPr="004F0815">
                <w:rPr>
                  <w:rFonts w:asciiTheme="majorHAnsi" w:eastAsiaTheme="majorEastAsia" w:hAnsiTheme="majorHAnsi" w:cstheme="majorBidi"/>
                  <w:caps/>
                  <w:color w:val="3F251D" w:themeColor="accent1"/>
                </w:rPr>
                <w:t>RAPPORT DE MISSION 2</w:t>
              </w:r>
            </w:p>
          </w:sdtContent>
        </w:sdt>
        <w:sdt>
          <w:sdtPr>
            <w:rPr>
              <w:color w:val="3F251D" w:themeColor="accent1"/>
            </w:rPr>
            <w:alias w:val="Sous-titre"/>
            <w:tag w:val=""/>
            <w:id w:val="328029620"/>
            <w:placeholder>
              <w:docPart w:val="2286FD66228A426685BE617AF9694F30"/>
            </w:placeholder>
            <w:dataBinding w:prefixMappings="xmlns:ns0='http://purl.org/dc/elements/1.1/' xmlns:ns1='http://schemas.openxmlformats.org/package/2006/metadata/core-properties' " w:xpath="/ns1:coreProperties[1]/ns0:subject[1]" w:storeItemID="{6C3C8BC8-F283-45AE-878A-BAB7291924A1}"/>
            <w:text/>
          </w:sdtPr>
          <w:sdtContent>
            <w:p w:rsidR="00244501" w:rsidRPr="004F0815" w:rsidRDefault="00B33D28" w:rsidP="004F0815">
              <w:pPr>
                <w:pStyle w:val="Sansinterligne"/>
                <w:spacing w:line="276" w:lineRule="auto"/>
                <w:jc w:val="center"/>
                <w:rPr>
                  <w:color w:val="3F251D" w:themeColor="accent1"/>
                </w:rPr>
              </w:pPr>
              <w:r w:rsidRPr="004F0815">
                <w:rPr>
                  <w:color w:val="3F251D" w:themeColor="accent1"/>
                </w:rPr>
                <w:t>Mission effectuée du 27/03/2022 au 12/05</w:t>
              </w:r>
              <w:r w:rsidR="00244501" w:rsidRPr="004F0815">
                <w:rPr>
                  <w:color w:val="3F251D" w:themeColor="accent1"/>
                </w:rPr>
                <w:t>/2023</w:t>
              </w:r>
            </w:p>
          </w:sdtContent>
        </w:sdt>
        <w:p w:rsidR="00244501" w:rsidRPr="004F0815" w:rsidRDefault="00244501" w:rsidP="004F0815">
          <w:pPr>
            <w:pStyle w:val="Sansinterligne"/>
            <w:spacing w:before="480" w:line="276" w:lineRule="auto"/>
            <w:jc w:val="center"/>
            <w:rPr>
              <w:color w:val="3F251D" w:themeColor="accent1"/>
            </w:rPr>
          </w:pPr>
          <w:r w:rsidRPr="004F0815">
            <w:rPr>
              <w:noProof/>
              <w:color w:val="3F251D"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44501" w:rsidRPr="004F0815" w:rsidRDefault="006D1C69" w:rsidP="004F0815">
          <w:pPr>
            <w:spacing w:line="276" w:lineRule="auto"/>
            <w:rPr>
              <w:lang w:bidi="fr-FR"/>
            </w:rPr>
          </w:pPr>
          <w:r w:rsidRPr="004F0815">
            <w:rPr>
              <w:noProof/>
              <w:lang w:eastAsia="fr-FR"/>
            </w:rPr>
            <mc:AlternateContent>
              <mc:Choice Requires="wps">
                <w:drawing>
                  <wp:anchor distT="45720" distB="45720" distL="114300" distR="114300" simplePos="0" relativeHeight="251661312" behindDoc="0" locked="0" layoutInCell="1" allowOverlap="1">
                    <wp:simplePos x="0" y="0"/>
                    <wp:positionH relativeFrom="margin">
                      <wp:posOffset>3952240</wp:posOffset>
                    </wp:positionH>
                    <wp:positionV relativeFrom="paragraph">
                      <wp:posOffset>555826</wp:posOffset>
                    </wp:positionV>
                    <wp:extent cx="1558290" cy="773430"/>
                    <wp:effectExtent l="0" t="0" r="381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773430"/>
                            </a:xfrm>
                            <a:prstGeom prst="rect">
                              <a:avLst/>
                            </a:prstGeom>
                            <a:solidFill>
                              <a:srgbClr val="FFFFFF"/>
                            </a:solidFill>
                            <a:ln w="9525">
                              <a:noFill/>
                              <a:miter lim="800000"/>
                              <a:headEnd/>
                              <a:tailEnd/>
                            </a:ln>
                          </wps:spPr>
                          <wps:txbx>
                            <w:txbxContent>
                              <w:p w:rsidR="00260D09" w:rsidRPr="00E907BE" w:rsidRDefault="00260D09">
                                <w:pPr>
                                  <w:rPr>
                                    <w:i/>
                                    <w:u w:val="single"/>
                                  </w:rPr>
                                </w:pPr>
                                <w:r>
                                  <w:rPr>
                                    <w:i/>
                                    <w:u w:val="single"/>
                                  </w:rPr>
                                  <w:t>Tuteur Académique</w:t>
                                </w:r>
                                <w:r w:rsidRPr="00E907BE">
                                  <w:rPr>
                                    <w:i/>
                                    <w:u w:val="single"/>
                                  </w:rPr>
                                  <w:t> :</w:t>
                                </w:r>
                              </w:p>
                              <w:p w:rsidR="00260D09" w:rsidRDefault="00260D09">
                                <w:r>
                                  <w:t>Christian DESVALOIS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11.2pt;margin-top:43.75pt;width:122.7pt;height:60.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" stroked="f">
                    <v:textbox>
                      <w:txbxContent>
                        <w:p w:rsidR="00260D09" w:rsidRPr="00E907BE" w:rsidRDefault="00260D09">
                          <w:pPr>
                            <w:rPr>
                              <w:i/>
                              <w:u w:val="single"/>
                            </w:rPr>
                          </w:pPr>
                          <w:r>
                            <w:rPr>
                              <w:i/>
                              <w:u w:val="single"/>
                            </w:rPr>
                            <w:t>Tuteur Académique</w:t>
                          </w:r>
                          <w:r w:rsidRPr="00E907BE">
                            <w:rPr>
                              <w:i/>
                              <w:u w:val="single"/>
                            </w:rPr>
                            <w:t> :</w:t>
                          </w:r>
                        </w:p>
                        <w:p w:rsidR="00260D09" w:rsidRDefault="00260D09">
                          <w:r>
                            <w:t>Christian DESVALOIS</w:t>
                          </w:r>
                        </w:p>
                      </w:txbxContent>
                    </v:textbox>
                    <w10:wrap type="square" anchorx="margin"/>
                  </v:shape>
                </w:pict>
              </mc:Fallback>
            </mc:AlternateContent>
          </w:r>
          <w:r w:rsidRPr="004F0815">
            <w:rPr>
              <w:noProof/>
              <w:lang w:eastAsia="fr-FR"/>
            </w:rPr>
            <mc:AlternateContent>
              <mc:Choice Requires="wps">
                <w:drawing>
                  <wp:anchor distT="45720" distB="45720" distL="114300" distR="114300" simplePos="0" relativeHeight="251663360" behindDoc="0" locked="0" layoutInCell="1" allowOverlap="1" wp14:anchorId="4916072E" wp14:editId="6D1E4068">
                    <wp:simplePos x="0" y="0"/>
                    <wp:positionH relativeFrom="margin">
                      <wp:align>left</wp:align>
                    </wp:positionH>
                    <wp:positionV relativeFrom="paragraph">
                      <wp:posOffset>559435</wp:posOffset>
                    </wp:positionV>
                    <wp:extent cx="1518285" cy="1404620"/>
                    <wp:effectExtent l="0" t="0" r="5715"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1404620"/>
                            </a:xfrm>
                            <a:prstGeom prst="rect">
                              <a:avLst/>
                            </a:prstGeom>
                            <a:solidFill>
                              <a:srgbClr val="FFFFFF"/>
                            </a:solidFill>
                            <a:ln w="9525">
                              <a:noFill/>
                              <a:miter lim="800000"/>
                              <a:headEnd/>
                              <a:tailEnd/>
                            </a:ln>
                          </wps:spPr>
                          <wps:txbx>
                            <w:txbxContent>
                              <w:p w:rsidR="00260D09" w:rsidRPr="00E907BE" w:rsidRDefault="00260D09" w:rsidP="00E907BE">
                                <w:pPr>
                                  <w:rPr>
                                    <w:i/>
                                    <w:u w:val="single"/>
                                  </w:rPr>
                                </w:pPr>
                                <w:r w:rsidRPr="00E907BE">
                                  <w:rPr>
                                    <w:i/>
                                    <w:u w:val="single"/>
                                  </w:rPr>
                                  <w:t>Tuteur Professionnel :</w:t>
                                </w:r>
                              </w:p>
                              <w:p w:rsidR="00260D09" w:rsidRDefault="00260D09" w:rsidP="00E907BE">
                                <w:r>
                                  <w:t>HAMZA BEN JEMAA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6072E" id="_x0000_s1027" type="#_x0000_t202" style="position:absolute;margin-left:0;margin-top:44.05pt;width:119.5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" stroked="f">
                    <v:textbox style="mso-fit-shape-to-text:t">
                      <w:txbxContent>
                        <w:p w:rsidR="00260D09" w:rsidRPr="00E907BE" w:rsidRDefault="00260D09" w:rsidP="00E907BE">
                          <w:pPr>
                            <w:rPr>
                              <w:i/>
                              <w:u w:val="single"/>
                            </w:rPr>
                          </w:pPr>
                          <w:r w:rsidRPr="00E907BE">
                            <w:rPr>
                              <w:i/>
                              <w:u w:val="single"/>
                            </w:rPr>
                            <w:t>Tuteur Professionnel :</w:t>
                          </w:r>
                        </w:p>
                        <w:p w:rsidR="00260D09" w:rsidRDefault="00260D09" w:rsidP="00E907BE">
                          <w:r>
                            <w:t>HAMZA BEN JEMAA</w:t>
                          </w:r>
                        </w:p>
                      </w:txbxContent>
                    </v:textbox>
                    <w10:wrap type="square" anchorx="margin"/>
                  </v:shape>
                </w:pict>
              </mc:Fallback>
            </mc:AlternateContent>
          </w:r>
          <w:r w:rsidRPr="004F0815">
            <w:rPr>
              <w:noProof/>
              <w:lang w:eastAsia="fr-FR"/>
            </w:rPr>
            <mc:AlternateContent>
              <mc:Choice Requires="wps">
                <w:drawing>
                  <wp:anchor distT="45720" distB="45720" distL="114300" distR="114300" simplePos="0" relativeHeight="251665408" behindDoc="0" locked="0" layoutInCell="1" allowOverlap="1" wp14:anchorId="4916072E" wp14:editId="6D1E4068">
                    <wp:simplePos x="0" y="0"/>
                    <wp:positionH relativeFrom="margin">
                      <wp:align>center</wp:align>
                    </wp:positionH>
                    <wp:positionV relativeFrom="paragraph">
                      <wp:posOffset>80010</wp:posOffset>
                    </wp:positionV>
                    <wp:extent cx="2655570" cy="1404620"/>
                    <wp:effectExtent l="0" t="0" r="0" b="444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404620"/>
                            </a:xfrm>
                            <a:prstGeom prst="rect">
                              <a:avLst/>
                            </a:prstGeom>
                            <a:solidFill>
                              <a:srgbClr val="FFFFFF"/>
                            </a:solidFill>
                            <a:ln w="9525">
                              <a:noFill/>
                              <a:miter lim="800000"/>
                              <a:headEnd/>
                              <a:tailEnd/>
                            </a:ln>
                          </wps:spPr>
                          <wps:txbx>
                            <w:txbxContent>
                              <w:p w:rsidR="00260D09" w:rsidRPr="00E907BE" w:rsidRDefault="00260D09" w:rsidP="00E907BE">
                                <w:pPr>
                                  <w:rPr>
                                    <w:i/>
                                  </w:rPr>
                                </w:pPr>
                                <w:r>
                                  <w:rPr>
                                    <w:i/>
                                  </w:rPr>
                                  <w:t>Rédigé par : MONKAM TOWO Jonathan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6072E" id="_x0000_s1028" type="#_x0000_t202" style="position:absolute;margin-left:0;margin-top:6.3pt;width:209.1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" stroked="f">
                    <v:textbox style="mso-fit-shape-to-text:t">
                      <w:txbxContent>
                        <w:p w:rsidR="00260D09" w:rsidRPr="00E907BE" w:rsidRDefault="00260D09" w:rsidP="00E907BE">
                          <w:pPr>
                            <w:rPr>
                              <w:i/>
                            </w:rPr>
                          </w:pPr>
                          <w:r>
                            <w:rPr>
                              <w:i/>
                            </w:rPr>
                            <w:t>Rédigé par : MONKAM TOWO Jonathan</w:t>
                          </w:r>
                        </w:p>
                      </w:txbxContent>
                    </v:textbox>
                    <w10:wrap type="square" anchorx="margin"/>
                  </v:shape>
                </w:pict>
              </mc:Fallback>
            </mc:AlternateContent>
          </w:r>
          <w:r w:rsidR="00244501" w:rsidRPr="004F0815">
            <w:rPr>
              <w:lang w:bidi="fr-FR"/>
            </w:rPr>
            <w:br w:type="page"/>
          </w:r>
        </w:p>
      </w:sdtContent>
    </w:sdt>
    <w:p w:rsidR="00976642" w:rsidRPr="004F0815" w:rsidRDefault="00976642" w:rsidP="004F0815">
      <w:pPr>
        <w:pStyle w:val="En-ttedetabledesmatires"/>
        <w:numPr>
          <w:ilvl w:val="0"/>
          <w:numId w:val="0"/>
        </w:numPr>
        <w:spacing w:line="276" w:lineRule="auto"/>
        <w:rPr>
          <w:rStyle w:val="Lienhypertexte"/>
          <w:color w:val="009109"/>
          <w:sz w:val="22"/>
          <w:szCs w:val="22"/>
          <w:u w:val="none"/>
        </w:rPr>
      </w:pPr>
      <w:r w:rsidRPr="004F0815">
        <w:rPr>
          <w:rStyle w:val="Lienhypertexte"/>
          <w:color w:val="009109"/>
          <w:sz w:val="22"/>
          <w:szCs w:val="22"/>
          <w:u w:val="none"/>
        </w:rPr>
        <w:lastRenderedPageBreak/>
        <w:t>TABLE DES FIGURES</w:t>
      </w:r>
    </w:p>
    <w:p w:rsidR="0096033B" w:rsidRDefault="00306514">
      <w:pPr>
        <w:pStyle w:val="Tabledesillustrations"/>
        <w:tabs>
          <w:tab w:val="right" w:leader="dot" w:pos="8664"/>
        </w:tabs>
        <w:rPr>
          <w:noProof/>
          <w:color w:val="auto"/>
          <w:lang w:eastAsia="fr-FR"/>
        </w:rPr>
      </w:pPr>
      <w:r w:rsidRPr="004F0815">
        <w:rPr>
          <w:lang w:bidi="fr-FR"/>
        </w:rPr>
        <w:fldChar w:fldCharType="begin"/>
      </w:r>
      <w:r w:rsidRPr="004F0815">
        <w:rPr>
          <w:lang w:bidi="fr-FR"/>
        </w:rPr>
        <w:instrText xml:space="preserve"> TOC \h \z \c "Figure" </w:instrText>
      </w:r>
      <w:r w:rsidRPr="004F0815">
        <w:rPr>
          <w:lang w:bidi="fr-FR"/>
        </w:rPr>
        <w:fldChar w:fldCharType="separate"/>
      </w:r>
      <w:hyperlink w:anchor="_Toc134995811" w:history="1">
        <w:r w:rsidR="0096033B" w:rsidRPr="00DE2D89">
          <w:rPr>
            <w:rStyle w:val="Lienhypertexte"/>
            <w:noProof/>
          </w:rPr>
          <w:t>Figure 1 : BNPPARIBAS DANS LE MONDE</w:t>
        </w:r>
        <w:r w:rsidR="0096033B">
          <w:rPr>
            <w:noProof/>
            <w:webHidden/>
          </w:rPr>
          <w:tab/>
        </w:r>
        <w:r w:rsidR="0096033B">
          <w:rPr>
            <w:noProof/>
            <w:webHidden/>
          </w:rPr>
          <w:fldChar w:fldCharType="begin"/>
        </w:r>
        <w:r w:rsidR="0096033B">
          <w:rPr>
            <w:noProof/>
            <w:webHidden/>
          </w:rPr>
          <w:instrText xml:space="preserve"> PAGEREF _Toc134995811 \h </w:instrText>
        </w:r>
        <w:r w:rsidR="0096033B">
          <w:rPr>
            <w:noProof/>
            <w:webHidden/>
          </w:rPr>
        </w:r>
        <w:r w:rsidR="0096033B">
          <w:rPr>
            <w:noProof/>
            <w:webHidden/>
          </w:rPr>
          <w:fldChar w:fldCharType="separate"/>
        </w:r>
        <w:r w:rsidR="00B1565E">
          <w:rPr>
            <w:noProof/>
            <w:webHidden/>
          </w:rPr>
          <w:t>5</w:t>
        </w:r>
        <w:r w:rsidR="0096033B">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2" w:history="1">
        <w:r w:rsidRPr="00DE2D89">
          <w:rPr>
            <w:rStyle w:val="Lienhypertexte"/>
            <w:noProof/>
          </w:rPr>
          <w:t>Figure 2 : BNP PARIBAS CIB</w:t>
        </w:r>
        <w:r>
          <w:rPr>
            <w:noProof/>
            <w:webHidden/>
          </w:rPr>
          <w:tab/>
        </w:r>
        <w:r>
          <w:rPr>
            <w:noProof/>
            <w:webHidden/>
          </w:rPr>
          <w:fldChar w:fldCharType="begin"/>
        </w:r>
        <w:r>
          <w:rPr>
            <w:noProof/>
            <w:webHidden/>
          </w:rPr>
          <w:instrText xml:space="preserve"> PAGEREF _Toc134995812 \h </w:instrText>
        </w:r>
        <w:r>
          <w:rPr>
            <w:noProof/>
            <w:webHidden/>
          </w:rPr>
        </w:r>
        <w:r>
          <w:rPr>
            <w:noProof/>
            <w:webHidden/>
          </w:rPr>
          <w:fldChar w:fldCharType="separate"/>
        </w:r>
        <w:r w:rsidR="00B1565E">
          <w:rPr>
            <w:noProof/>
            <w:webHidden/>
          </w:rPr>
          <w:t>6</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3" w:history="1">
        <w:r w:rsidRPr="00DE2D89">
          <w:rPr>
            <w:rStyle w:val="Lienhypertexte"/>
            <w:noProof/>
          </w:rPr>
          <w:t>Figure 3 : CYCLE DE VIE D'UNE RELEASE</w:t>
        </w:r>
        <w:r>
          <w:rPr>
            <w:noProof/>
            <w:webHidden/>
          </w:rPr>
          <w:tab/>
        </w:r>
        <w:r>
          <w:rPr>
            <w:noProof/>
            <w:webHidden/>
          </w:rPr>
          <w:fldChar w:fldCharType="begin"/>
        </w:r>
        <w:r>
          <w:rPr>
            <w:noProof/>
            <w:webHidden/>
          </w:rPr>
          <w:instrText xml:space="preserve"> PAGEREF _Toc134995813 \h </w:instrText>
        </w:r>
        <w:r>
          <w:rPr>
            <w:noProof/>
            <w:webHidden/>
          </w:rPr>
        </w:r>
        <w:r>
          <w:rPr>
            <w:noProof/>
            <w:webHidden/>
          </w:rPr>
          <w:fldChar w:fldCharType="separate"/>
        </w:r>
        <w:r w:rsidR="00B1565E">
          <w:rPr>
            <w:noProof/>
            <w:webHidden/>
          </w:rPr>
          <w:t>7</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4" w:history="1">
        <w:r w:rsidRPr="00DE2D89">
          <w:rPr>
            <w:rStyle w:val="Lienhypertexte"/>
            <w:noProof/>
          </w:rPr>
          <w:t>Figure 4 : PRESENTATION D'OCTANE</w:t>
        </w:r>
        <w:r>
          <w:rPr>
            <w:noProof/>
            <w:webHidden/>
          </w:rPr>
          <w:tab/>
        </w:r>
        <w:r>
          <w:rPr>
            <w:noProof/>
            <w:webHidden/>
          </w:rPr>
          <w:fldChar w:fldCharType="begin"/>
        </w:r>
        <w:r>
          <w:rPr>
            <w:noProof/>
            <w:webHidden/>
          </w:rPr>
          <w:instrText xml:space="preserve"> PAGEREF _Toc134995814 \h </w:instrText>
        </w:r>
        <w:r>
          <w:rPr>
            <w:noProof/>
            <w:webHidden/>
          </w:rPr>
        </w:r>
        <w:r>
          <w:rPr>
            <w:noProof/>
            <w:webHidden/>
          </w:rPr>
          <w:fldChar w:fldCharType="separate"/>
        </w:r>
        <w:r w:rsidR="00B1565E">
          <w:rPr>
            <w:noProof/>
            <w:webHidden/>
          </w:rPr>
          <w:t>8</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5" w:history="1">
        <w:r w:rsidRPr="00DE2D89">
          <w:rPr>
            <w:rStyle w:val="Lienhypertexte"/>
            <w:noProof/>
          </w:rPr>
          <w:t>Figure 5 : GESTION DES DEFAUTS</w:t>
        </w:r>
        <w:r>
          <w:rPr>
            <w:noProof/>
            <w:webHidden/>
          </w:rPr>
          <w:tab/>
        </w:r>
        <w:r>
          <w:rPr>
            <w:noProof/>
            <w:webHidden/>
          </w:rPr>
          <w:fldChar w:fldCharType="begin"/>
        </w:r>
        <w:r>
          <w:rPr>
            <w:noProof/>
            <w:webHidden/>
          </w:rPr>
          <w:instrText xml:space="preserve"> PAGEREF _Toc134995815 \h </w:instrText>
        </w:r>
        <w:r>
          <w:rPr>
            <w:noProof/>
            <w:webHidden/>
          </w:rPr>
        </w:r>
        <w:r>
          <w:rPr>
            <w:noProof/>
            <w:webHidden/>
          </w:rPr>
          <w:fldChar w:fldCharType="separate"/>
        </w:r>
        <w:r w:rsidR="00B1565E">
          <w:rPr>
            <w:noProof/>
            <w:webHidden/>
          </w:rPr>
          <w:t>11</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6" w:history="1">
        <w:r w:rsidRPr="00DE2D89">
          <w:rPr>
            <w:rStyle w:val="Lienhypertexte"/>
            <w:noProof/>
          </w:rPr>
          <w:t>Figure 6 : ARCHITECTURE DE L'APPLICATION</w:t>
        </w:r>
        <w:r>
          <w:rPr>
            <w:noProof/>
            <w:webHidden/>
          </w:rPr>
          <w:tab/>
        </w:r>
        <w:r>
          <w:rPr>
            <w:noProof/>
            <w:webHidden/>
          </w:rPr>
          <w:fldChar w:fldCharType="begin"/>
        </w:r>
        <w:r>
          <w:rPr>
            <w:noProof/>
            <w:webHidden/>
          </w:rPr>
          <w:instrText xml:space="preserve"> PAGEREF _Toc134995816 \h </w:instrText>
        </w:r>
        <w:r>
          <w:rPr>
            <w:noProof/>
            <w:webHidden/>
          </w:rPr>
        </w:r>
        <w:r>
          <w:rPr>
            <w:noProof/>
            <w:webHidden/>
          </w:rPr>
          <w:fldChar w:fldCharType="separate"/>
        </w:r>
        <w:r w:rsidR="00B1565E">
          <w:rPr>
            <w:noProof/>
            <w:webHidden/>
          </w:rPr>
          <w:t>13</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7" w:history="1">
        <w:r w:rsidRPr="00DE2D89">
          <w:rPr>
            <w:rStyle w:val="Lienhypertexte"/>
            <w:noProof/>
          </w:rPr>
          <w:t>Figure 7 : Page de connexion</w:t>
        </w:r>
        <w:r>
          <w:rPr>
            <w:noProof/>
            <w:webHidden/>
          </w:rPr>
          <w:tab/>
        </w:r>
        <w:r>
          <w:rPr>
            <w:noProof/>
            <w:webHidden/>
          </w:rPr>
          <w:fldChar w:fldCharType="begin"/>
        </w:r>
        <w:r>
          <w:rPr>
            <w:noProof/>
            <w:webHidden/>
          </w:rPr>
          <w:instrText xml:space="preserve"> PAGEREF _Toc134995817 \h </w:instrText>
        </w:r>
        <w:r>
          <w:rPr>
            <w:noProof/>
            <w:webHidden/>
          </w:rPr>
        </w:r>
        <w:r>
          <w:rPr>
            <w:noProof/>
            <w:webHidden/>
          </w:rPr>
          <w:fldChar w:fldCharType="separate"/>
        </w:r>
        <w:r w:rsidR="00B1565E">
          <w:rPr>
            <w:noProof/>
            <w:webHidden/>
          </w:rPr>
          <w:t>14</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8" w:history="1">
        <w:r w:rsidRPr="00DE2D89">
          <w:rPr>
            <w:rStyle w:val="Lienhypertexte"/>
            <w:noProof/>
          </w:rPr>
          <w:t>Figure 8 : Page de configuration</w:t>
        </w:r>
        <w:r>
          <w:rPr>
            <w:noProof/>
            <w:webHidden/>
          </w:rPr>
          <w:tab/>
        </w:r>
        <w:r>
          <w:rPr>
            <w:noProof/>
            <w:webHidden/>
          </w:rPr>
          <w:fldChar w:fldCharType="begin"/>
        </w:r>
        <w:r>
          <w:rPr>
            <w:noProof/>
            <w:webHidden/>
          </w:rPr>
          <w:instrText xml:space="preserve"> PAGEREF _Toc134995818 \h </w:instrText>
        </w:r>
        <w:r>
          <w:rPr>
            <w:noProof/>
            <w:webHidden/>
          </w:rPr>
        </w:r>
        <w:r>
          <w:rPr>
            <w:noProof/>
            <w:webHidden/>
          </w:rPr>
          <w:fldChar w:fldCharType="separate"/>
        </w:r>
        <w:r w:rsidR="00B1565E">
          <w:rPr>
            <w:noProof/>
            <w:webHidden/>
          </w:rPr>
          <w:t>14</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19" w:history="1">
        <w:r w:rsidRPr="00DE2D89">
          <w:rPr>
            <w:rStyle w:val="Lienhypertexte"/>
            <w:noProof/>
          </w:rPr>
          <w:t>Figure 9 : Page de lancement des tests</w:t>
        </w:r>
        <w:r>
          <w:rPr>
            <w:noProof/>
            <w:webHidden/>
          </w:rPr>
          <w:tab/>
        </w:r>
        <w:r>
          <w:rPr>
            <w:noProof/>
            <w:webHidden/>
          </w:rPr>
          <w:fldChar w:fldCharType="begin"/>
        </w:r>
        <w:r>
          <w:rPr>
            <w:noProof/>
            <w:webHidden/>
          </w:rPr>
          <w:instrText xml:space="preserve"> PAGEREF _Toc134995819 \h </w:instrText>
        </w:r>
        <w:r>
          <w:rPr>
            <w:noProof/>
            <w:webHidden/>
          </w:rPr>
        </w:r>
        <w:r>
          <w:rPr>
            <w:noProof/>
            <w:webHidden/>
          </w:rPr>
          <w:fldChar w:fldCharType="separate"/>
        </w:r>
        <w:r w:rsidR="00B1565E">
          <w:rPr>
            <w:noProof/>
            <w:webHidden/>
          </w:rPr>
          <w:t>15</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820" w:history="1">
        <w:r w:rsidRPr="00DE2D89">
          <w:rPr>
            <w:rStyle w:val="Lienhypertexte"/>
            <w:noProof/>
          </w:rPr>
          <w:t>Figure 10 : REPORT CALYPSO</w:t>
        </w:r>
        <w:r>
          <w:rPr>
            <w:noProof/>
            <w:webHidden/>
          </w:rPr>
          <w:tab/>
        </w:r>
        <w:r>
          <w:rPr>
            <w:noProof/>
            <w:webHidden/>
          </w:rPr>
          <w:fldChar w:fldCharType="begin"/>
        </w:r>
        <w:r>
          <w:rPr>
            <w:noProof/>
            <w:webHidden/>
          </w:rPr>
          <w:instrText xml:space="preserve"> PAGEREF _Toc134995820 \h </w:instrText>
        </w:r>
        <w:r>
          <w:rPr>
            <w:noProof/>
            <w:webHidden/>
          </w:rPr>
        </w:r>
        <w:r>
          <w:rPr>
            <w:noProof/>
            <w:webHidden/>
          </w:rPr>
          <w:fldChar w:fldCharType="separate"/>
        </w:r>
        <w:r w:rsidR="00B1565E">
          <w:rPr>
            <w:noProof/>
            <w:webHidden/>
          </w:rPr>
          <w:t>16</w:t>
        </w:r>
        <w:r>
          <w:rPr>
            <w:noProof/>
            <w:webHidden/>
          </w:rPr>
          <w:fldChar w:fldCharType="end"/>
        </w:r>
      </w:hyperlink>
    </w:p>
    <w:p w:rsidR="0096033B" w:rsidRDefault="00306514" w:rsidP="00814B3F">
      <w:pPr>
        <w:pStyle w:val="Coordonnes"/>
        <w:spacing w:line="276" w:lineRule="auto"/>
        <w:rPr>
          <w:noProof/>
        </w:rPr>
      </w:pPr>
      <w:r w:rsidRPr="004F0815">
        <w:rPr>
          <w:lang w:bidi="fr-FR"/>
        </w:rPr>
        <w:fldChar w:fldCharType="end"/>
      </w:r>
      <w:r w:rsidR="0096033B">
        <w:rPr>
          <w:lang w:bidi="fr-FR"/>
        </w:rPr>
        <w:fldChar w:fldCharType="begin"/>
      </w:r>
      <w:r w:rsidR="0096033B">
        <w:rPr>
          <w:lang w:bidi="fr-FR"/>
        </w:rPr>
        <w:instrText xml:space="preserve"> TOC \h \z \c "Tableau" </w:instrText>
      </w:r>
      <w:r w:rsidR="0096033B">
        <w:rPr>
          <w:lang w:bidi="fr-FR"/>
        </w:rPr>
        <w:fldChar w:fldCharType="separate"/>
      </w:r>
    </w:p>
    <w:p w:rsidR="0096033B" w:rsidRPr="0096033B" w:rsidRDefault="0096033B" w:rsidP="0096033B">
      <w:pPr>
        <w:pStyle w:val="En-ttedetabledesmatires"/>
        <w:numPr>
          <w:ilvl w:val="0"/>
          <w:numId w:val="0"/>
        </w:numPr>
        <w:spacing w:line="276" w:lineRule="auto"/>
        <w:rPr>
          <w:rStyle w:val="Lienhypertexte"/>
          <w:noProof/>
          <w:color w:val="009109"/>
          <w:sz w:val="22"/>
          <w:szCs w:val="22"/>
          <w:u w:val="none"/>
        </w:rPr>
      </w:pPr>
      <w:r>
        <w:rPr>
          <w:rStyle w:val="Lienhypertexte"/>
          <w:noProof/>
          <w:color w:val="009109"/>
          <w:sz w:val="22"/>
          <w:szCs w:val="22"/>
          <w:u w:val="none"/>
        </w:rPr>
        <w:t>TABLE DES TABLEAUX</w:t>
      </w:r>
    </w:p>
    <w:p w:rsidR="0096033B" w:rsidRDefault="0096033B">
      <w:pPr>
        <w:pStyle w:val="Tabledesillustrations"/>
        <w:tabs>
          <w:tab w:val="right" w:leader="dot" w:pos="8664"/>
        </w:tabs>
        <w:rPr>
          <w:noProof/>
          <w:color w:val="auto"/>
          <w:lang w:eastAsia="fr-FR"/>
        </w:rPr>
      </w:pPr>
      <w:hyperlink w:anchor="_Toc134995779" w:history="1">
        <w:r w:rsidRPr="00FB4182">
          <w:rPr>
            <w:rStyle w:val="Lienhypertexte"/>
            <w:noProof/>
          </w:rPr>
          <w:t>Tableau 1 : TEST UNITAIRE</w:t>
        </w:r>
        <w:r>
          <w:rPr>
            <w:noProof/>
            <w:webHidden/>
          </w:rPr>
          <w:tab/>
        </w:r>
        <w:r>
          <w:rPr>
            <w:noProof/>
            <w:webHidden/>
          </w:rPr>
          <w:fldChar w:fldCharType="begin"/>
        </w:r>
        <w:r>
          <w:rPr>
            <w:noProof/>
            <w:webHidden/>
          </w:rPr>
          <w:instrText xml:space="preserve"> PAGEREF _Toc134995779 \h </w:instrText>
        </w:r>
        <w:r>
          <w:rPr>
            <w:noProof/>
            <w:webHidden/>
          </w:rPr>
        </w:r>
        <w:r>
          <w:rPr>
            <w:noProof/>
            <w:webHidden/>
          </w:rPr>
          <w:fldChar w:fldCharType="separate"/>
        </w:r>
        <w:r w:rsidR="00B1565E">
          <w:rPr>
            <w:noProof/>
            <w:webHidden/>
          </w:rPr>
          <w:t>9</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780" w:history="1">
        <w:r w:rsidRPr="00FB4182">
          <w:rPr>
            <w:rStyle w:val="Lienhypertexte"/>
            <w:noProof/>
          </w:rPr>
          <w:t>Tableau 2 : TEST D'INTEGRATION</w:t>
        </w:r>
        <w:r>
          <w:rPr>
            <w:noProof/>
            <w:webHidden/>
          </w:rPr>
          <w:tab/>
        </w:r>
        <w:r>
          <w:rPr>
            <w:noProof/>
            <w:webHidden/>
          </w:rPr>
          <w:fldChar w:fldCharType="begin"/>
        </w:r>
        <w:r>
          <w:rPr>
            <w:noProof/>
            <w:webHidden/>
          </w:rPr>
          <w:instrText xml:space="preserve"> PAGEREF _Toc134995780 \h </w:instrText>
        </w:r>
        <w:r>
          <w:rPr>
            <w:noProof/>
            <w:webHidden/>
          </w:rPr>
        </w:r>
        <w:r>
          <w:rPr>
            <w:noProof/>
            <w:webHidden/>
          </w:rPr>
          <w:fldChar w:fldCharType="separate"/>
        </w:r>
        <w:r w:rsidR="00B1565E">
          <w:rPr>
            <w:noProof/>
            <w:webHidden/>
          </w:rPr>
          <w:t>10</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781" w:history="1">
        <w:r w:rsidRPr="00FB4182">
          <w:rPr>
            <w:rStyle w:val="Lienhypertexte"/>
            <w:noProof/>
          </w:rPr>
          <w:t>Tableau 3 : TEST FONCTIONNEL</w:t>
        </w:r>
        <w:r>
          <w:rPr>
            <w:noProof/>
            <w:webHidden/>
          </w:rPr>
          <w:tab/>
        </w:r>
        <w:r>
          <w:rPr>
            <w:noProof/>
            <w:webHidden/>
          </w:rPr>
          <w:fldChar w:fldCharType="begin"/>
        </w:r>
        <w:r>
          <w:rPr>
            <w:noProof/>
            <w:webHidden/>
          </w:rPr>
          <w:instrText xml:space="preserve"> PAGEREF _Toc134995781 \h </w:instrText>
        </w:r>
        <w:r>
          <w:rPr>
            <w:noProof/>
            <w:webHidden/>
          </w:rPr>
        </w:r>
        <w:r>
          <w:rPr>
            <w:noProof/>
            <w:webHidden/>
          </w:rPr>
          <w:fldChar w:fldCharType="separate"/>
        </w:r>
        <w:r w:rsidR="00B1565E">
          <w:rPr>
            <w:noProof/>
            <w:webHidden/>
          </w:rPr>
          <w:t>10</w:t>
        </w:r>
        <w:r>
          <w:rPr>
            <w:noProof/>
            <w:webHidden/>
          </w:rPr>
          <w:fldChar w:fldCharType="end"/>
        </w:r>
      </w:hyperlink>
    </w:p>
    <w:p w:rsidR="0096033B" w:rsidRDefault="0096033B">
      <w:pPr>
        <w:pStyle w:val="Tabledesillustrations"/>
        <w:tabs>
          <w:tab w:val="right" w:leader="dot" w:pos="8664"/>
        </w:tabs>
        <w:rPr>
          <w:noProof/>
          <w:color w:val="auto"/>
          <w:lang w:eastAsia="fr-FR"/>
        </w:rPr>
      </w:pPr>
      <w:hyperlink w:anchor="_Toc134995782" w:history="1">
        <w:r w:rsidRPr="00FB4182">
          <w:rPr>
            <w:rStyle w:val="Lienhypertexte"/>
            <w:noProof/>
          </w:rPr>
          <w:t>Tableau 4 : TEST DE REGRESSION GLOBAL</w:t>
        </w:r>
        <w:r>
          <w:rPr>
            <w:noProof/>
            <w:webHidden/>
          </w:rPr>
          <w:tab/>
        </w:r>
        <w:r>
          <w:rPr>
            <w:noProof/>
            <w:webHidden/>
          </w:rPr>
          <w:fldChar w:fldCharType="begin"/>
        </w:r>
        <w:r>
          <w:rPr>
            <w:noProof/>
            <w:webHidden/>
          </w:rPr>
          <w:instrText xml:space="preserve"> PAGEREF _Toc134995782 \h </w:instrText>
        </w:r>
        <w:r>
          <w:rPr>
            <w:noProof/>
            <w:webHidden/>
          </w:rPr>
        </w:r>
        <w:r>
          <w:rPr>
            <w:noProof/>
            <w:webHidden/>
          </w:rPr>
          <w:fldChar w:fldCharType="separate"/>
        </w:r>
        <w:r w:rsidR="00B1565E">
          <w:rPr>
            <w:noProof/>
            <w:webHidden/>
          </w:rPr>
          <w:t>10</w:t>
        </w:r>
        <w:r>
          <w:rPr>
            <w:noProof/>
            <w:webHidden/>
          </w:rPr>
          <w:fldChar w:fldCharType="end"/>
        </w:r>
      </w:hyperlink>
    </w:p>
    <w:p w:rsidR="00306514" w:rsidRDefault="0096033B" w:rsidP="004F0815">
      <w:pPr>
        <w:spacing w:line="276" w:lineRule="auto"/>
        <w:rPr>
          <w:lang w:bidi="fr-FR"/>
        </w:rPr>
      </w:pPr>
      <w:r>
        <w:rPr>
          <w:lang w:bidi="fr-FR"/>
        </w:rPr>
        <w:fldChar w:fldCharType="end"/>
      </w: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Default="00814B3F" w:rsidP="004F0815">
      <w:pPr>
        <w:spacing w:line="276" w:lineRule="auto"/>
        <w:rPr>
          <w:lang w:bidi="fr-FR"/>
        </w:rPr>
      </w:pPr>
    </w:p>
    <w:p w:rsidR="00814B3F" w:rsidRPr="004F0815" w:rsidRDefault="00814B3F" w:rsidP="004F0815">
      <w:pPr>
        <w:spacing w:line="276" w:lineRule="auto"/>
        <w:rPr>
          <w:lang w:bidi="fr-FR"/>
        </w:rPr>
      </w:pPr>
    </w:p>
    <w:p w:rsidR="003422FF" w:rsidRPr="004F0815" w:rsidRDefault="003422FF" w:rsidP="004F0815">
      <w:pPr>
        <w:pStyle w:val="Coordonnes"/>
        <w:spacing w:line="276" w:lineRule="auto"/>
      </w:pPr>
    </w:p>
    <w:sdt>
      <w:sdtPr>
        <w:id w:val="1810663288"/>
        <w:docPartObj>
          <w:docPartGallery w:val="Table of Contents"/>
          <w:docPartUnique/>
        </w:docPartObj>
      </w:sdtPr>
      <w:sdtEndPr>
        <w:rPr>
          <w:rFonts w:asciiTheme="minorHAnsi" w:eastAsiaTheme="minorEastAsia" w:hAnsiTheme="minorHAnsi" w:cstheme="minorBidi"/>
          <w:b/>
          <w:bCs/>
          <w:color w:val="4D322D" w:themeColor="text2"/>
          <w:sz w:val="22"/>
          <w:szCs w:val="22"/>
        </w:rPr>
      </w:sdtEndPr>
      <w:sdtContent>
        <w:p w:rsidR="00306594" w:rsidRDefault="00306594">
          <w:pPr>
            <w:pStyle w:val="En-ttedetabledesmatires"/>
          </w:pPr>
          <w:r>
            <w:t>Table des matières</w:t>
          </w:r>
        </w:p>
        <w:p w:rsidR="008E4422" w:rsidRDefault="00306594">
          <w:pPr>
            <w:pStyle w:val="TM1"/>
            <w:tabs>
              <w:tab w:val="right" w:leader="dot" w:pos="8664"/>
            </w:tabs>
            <w:rPr>
              <w:noProof/>
              <w:color w:val="auto"/>
              <w:lang w:eastAsia="fr-FR"/>
            </w:rPr>
          </w:pPr>
          <w:r>
            <w:fldChar w:fldCharType="begin"/>
          </w:r>
          <w:r>
            <w:instrText xml:space="preserve"> TOC \o "1-3" \h \z \u </w:instrText>
          </w:r>
          <w:r>
            <w:fldChar w:fldCharType="separate"/>
          </w:r>
          <w:hyperlink w:anchor="_Toc134997182" w:history="1">
            <w:r w:rsidR="008E4422" w:rsidRPr="007340EE">
              <w:rPr>
                <w:rStyle w:val="Lienhypertexte"/>
                <w:noProof/>
              </w:rPr>
              <w:t>INTRODUCTION</w:t>
            </w:r>
            <w:r w:rsidR="008E4422">
              <w:rPr>
                <w:noProof/>
                <w:webHidden/>
              </w:rPr>
              <w:tab/>
            </w:r>
            <w:r w:rsidR="008E4422">
              <w:rPr>
                <w:noProof/>
                <w:webHidden/>
              </w:rPr>
              <w:fldChar w:fldCharType="begin"/>
            </w:r>
            <w:r w:rsidR="008E4422">
              <w:rPr>
                <w:noProof/>
                <w:webHidden/>
              </w:rPr>
              <w:instrText xml:space="preserve"> PAGEREF _Toc134997182 \h </w:instrText>
            </w:r>
            <w:r w:rsidR="008E4422">
              <w:rPr>
                <w:noProof/>
                <w:webHidden/>
              </w:rPr>
            </w:r>
            <w:r w:rsidR="008E4422">
              <w:rPr>
                <w:noProof/>
                <w:webHidden/>
              </w:rPr>
              <w:fldChar w:fldCharType="separate"/>
            </w:r>
            <w:r w:rsidR="008E4422">
              <w:rPr>
                <w:noProof/>
                <w:webHidden/>
              </w:rPr>
              <w:t>3</w:t>
            </w:r>
            <w:r w:rsidR="008E4422">
              <w:rPr>
                <w:noProof/>
                <w:webHidden/>
              </w:rPr>
              <w:fldChar w:fldCharType="end"/>
            </w:r>
          </w:hyperlink>
        </w:p>
        <w:p w:rsidR="008E4422" w:rsidRDefault="008E4422">
          <w:pPr>
            <w:pStyle w:val="TM1"/>
            <w:tabs>
              <w:tab w:val="left" w:pos="400"/>
              <w:tab w:val="right" w:leader="dot" w:pos="8664"/>
            </w:tabs>
            <w:rPr>
              <w:noProof/>
              <w:color w:val="auto"/>
              <w:lang w:eastAsia="fr-FR"/>
            </w:rPr>
          </w:pPr>
          <w:hyperlink w:anchor="_Toc134997183" w:history="1">
            <w:r w:rsidRPr="007340EE">
              <w:rPr>
                <w:rStyle w:val="Lienhypertexte"/>
                <w:noProof/>
              </w:rPr>
              <w:t>I.</w:t>
            </w:r>
            <w:r>
              <w:rPr>
                <w:noProof/>
                <w:color w:val="auto"/>
                <w:lang w:eastAsia="fr-FR"/>
              </w:rPr>
              <w:tab/>
            </w:r>
            <w:r w:rsidRPr="007340EE">
              <w:rPr>
                <w:rStyle w:val="Lienhypertexte"/>
                <w:noProof/>
              </w:rPr>
              <w:t>PRESENTATION DE L’ENTREPRISE D’ACCUEIL</w:t>
            </w:r>
            <w:r>
              <w:rPr>
                <w:noProof/>
                <w:webHidden/>
              </w:rPr>
              <w:tab/>
            </w:r>
            <w:r>
              <w:rPr>
                <w:noProof/>
                <w:webHidden/>
              </w:rPr>
              <w:fldChar w:fldCharType="begin"/>
            </w:r>
            <w:r>
              <w:rPr>
                <w:noProof/>
                <w:webHidden/>
              </w:rPr>
              <w:instrText xml:space="preserve"> PAGEREF _Toc134997183 \h </w:instrText>
            </w:r>
            <w:r>
              <w:rPr>
                <w:noProof/>
                <w:webHidden/>
              </w:rPr>
            </w:r>
            <w:r>
              <w:rPr>
                <w:noProof/>
                <w:webHidden/>
              </w:rPr>
              <w:fldChar w:fldCharType="separate"/>
            </w:r>
            <w:r>
              <w:rPr>
                <w:noProof/>
                <w:webHidden/>
              </w:rPr>
              <w:t>4</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84" w:history="1">
            <w:r w:rsidRPr="007340EE">
              <w:rPr>
                <w:rStyle w:val="Lienhypertexte"/>
                <w:noProof/>
              </w:rPr>
              <w:t>1.</w:t>
            </w:r>
            <w:r>
              <w:rPr>
                <w:i w:val="0"/>
                <w:iCs w:val="0"/>
                <w:noProof/>
                <w:color w:val="auto"/>
                <w:lang w:eastAsia="fr-FR"/>
              </w:rPr>
              <w:tab/>
            </w:r>
            <w:r w:rsidRPr="007340EE">
              <w:rPr>
                <w:rStyle w:val="Lienhypertexte"/>
                <w:noProof/>
              </w:rPr>
              <w:t>Historique de BNP PARIBAS</w:t>
            </w:r>
            <w:r>
              <w:rPr>
                <w:noProof/>
                <w:webHidden/>
              </w:rPr>
              <w:tab/>
            </w:r>
            <w:r>
              <w:rPr>
                <w:noProof/>
                <w:webHidden/>
              </w:rPr>
              <w:fldChar w:fldCharType="begin"/>
            </w:r>
            <w:r>
              <w:rPr>
                <w:noProof/>
                <w:webHidden/>
              </w:rPr>
              <w:instrText xml:space="preserve"> PAGEREF _Toc134997184 \h </w:instrText>
            </w:r>
            <w:r>
              <w:rPr>
                <w:noProof/>
                <w:webHidden/>
              </w:rPr>
            </w:r>
            <w:r>
              <w:rPr>
                <w:noProof/>
                <w:webHidden/>
              </w:rPr>
              <w:fldChar w:fldCharType="separate"/>
            </w:r>
            <w:r>
              <w:rPr>
                <w:noProof/>
                <w:webHidden/>
              </w:rPr>
              <w:t>4</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85" w:history="1">
            <w:r w:rsidRPr="007340EE">
              <w:rPr>
                <w:rStyle w:val="Lienhypertexte"/>
                <w:noProof/>
              </w:rPr>
              <w:t>2.</w:t>
            </w:r>
            <w:r>
              <w:rPr>
                <w:i w:val="0"/>
                <w:iCs w:val="0"/>
                <w:noProof/>
                <w:color w:val="auto"/>
                <w:lang w:eastAsia="fr-FR"/>
              </w:rPr>
              <w:tab/>
            </w:r>
            <w:r w:rsidRPr="007340EE">
              <w:rPr>
                <w:rStyle w:val="Lienhypertexte"/>
                <w:noProof/>
              </w:rPr>
              <w:t>Quelques chiffres clés</w:t>
            </w:r>
            <w:r>
              <w:rPr>
                <w:noProof/>
                <w:webHidden/>
              </w:rPr>
              <w:tab/>
            </w:r>
            <w:r>
              <w:rPr>
                <w:noProof/>
                <w:webHidden/>
              </w:rPr>
              <w:fldChar w:fldCharType="begin"/>
            </w:r>
            <w:r>
              <w:rPr>
                <w:noProof/>
                <w:webHidden/>
              </w:rPr>
              <w:instrText xml:space="preserve"> PAGEREF _Toc134997185 \h </w:instrText>
            </w:r>
            <w:r>
              <w:rPr>
                <w:noProof/>
                <w:webHidden/>
              </w:rPr>
            </w:r>
            <w:r>
              <w:rPr>
                <w:noProof/>
                <w:webHidden/>
              </w:rPr>
              <w:fldChar w:fldCharType="separate"/>
            </w:r>
            <w:r>
              <w:rPr>
                <w:noProof/>
                <w:webHidden/>
              </w:rPr>
              <w:t>4</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86" w:history="1">
            <w:r w:rsidRPr="007340EE">
              <w:rPr>
                <w:rStyle w:val="Lienhypertexte"/>
                <w:noProof/>
                <w:lang w:val="en-US"/>
              </w:rPr>
              <w:t>3.</w:t>
            </w:r>
            <w:r>
              <w:rPr>
                <w:i w:val="0"/>
                <w:iCs w:val="0"/>
                <w:noProof/>
                <w:color w:val="auto"/>
                <w:lang w:eastAsia="fr-FR"/>
              </w:rPr>
              <w:tab/>
            </w:r>
            <w:r w:rsidRPr="007340EE">
              <w:rPr>
                <w:rStyle w:val="Lienhypertexte"/>
                <w:noProof/>
                <w:lang w:val="en-US"/>
              </w:rPr>
              <w:t>BNP Paribas Corporate and Institutional Banking</w:t>
            </w:r>
            <w:r>
              <w:rPr>
                <w:noProof/>
                <w:webHidden/>
              </w:rPr>
              <w:tab/>
            </w:r>
            <w:r>
              <w:rPr>
                <w:noProof/>
                <w:webHidden/>
              </w:rPr>
              <w:fldChar w:fldCharType="begin"/>
            </w:r>
            <w:r>
              <w:rPr>
                <w:noProof/>
                <w:webHidden/>
              </w:rPr>
              <w:instrText xml:space="preserve"> PAGEREF _Toc134997186 \h </w:instrText>
            </w:r>
            <w:r>
              <w:rPr>
                <w:noProof/>
                <w:webHidden/>
              </w:rPr>
            </w:r>
            <w:r>
              <w:rPr>
                <w:noProof/>
                <w:webHidden/>
              </w:rPr>
              <w:fldChar w:fldCharType="separate"/>
            </w:r>
            <w:r>
              <w:rPr>
                <w:noProof/>
                <w:webHidden/>
              </w:rPr>
              <w:t>5</w:t>
            </w:r>
            <w:r>
              <w:rPr>
                <w:noProof/>
                <w:webHidden/>
              </w:rPr>
              <w:fldChar w:fldCharType="end"/>
            </w:r>
          </w:hyperlink>
        </w:p>
        <w:p w:rsidR="008E4422" w:rsidRDefault="008E4422">
          <w:pPr>
            <w:pStyle w:val="TM1"/>
            <w:tabs>
              <w:tab w:val="left" w:pos="400"/>
              <w:tab w:val="right" w:leader="dot" w:pos="8664"/>
            </w:tabs>
            <w:rPr>
              <w:noProof/>
              <w:color w:val="auto"/>
              <w:lang w:eastAsia="fr-FR"/>
            </w:rPr>
          </w:pPr>
          <w:hyperlink w:anchor="_Toc134997187" w:history="1">
            <w:r w:rsidRPr="007340EE">
              <w:rPr>
                <w:rStyle w:val="Lienhypertexte"/>
                <w:noProof/>
              </w:rPr>
              <w:t>II.</w:t>
            </w:r>
            <w:r>
              <w:rPr>
                <w:noProof/>
                <w:color w:val="auto"/>
                <w:lang w:eastAsia="fr-FR"/>
              </w:rPr>
              <w:tab/>
            </w:r>
            <w:r w:rsidRPr="007340EE">
              <w:rPr>
                <w:rStyle w:val="Lienhypertexte"/>
                <w:noProof/>
              </w:rPr>
              <w:t>STRATEGIE DE TEST</w:t>
            </w:r>
            <w:r>
              <w:rPr>
                <w:noProof/>
                <w:webHidden/>
              </w:rPr>
              <w:tab/>
            </w:r>
            <w:r>
              <w:rPr>
                <w:noProof/>
                <w:webHidden/>
              </w:rPr>
              <w:fldChar w:fldCharType="begin"/>
            </w:r>
            <w:r>
              <w:rPr>
                <w:noProof/>
                <w:webHidden/>
              </w:rPr>
              <w:instrText xml:space="preserve"> PAGEREF _Toc134997187 \h </w:instrText>
            </w:r>
            <w:r>
              <w:rPr>
                <w:noProof/>
                <w:webHidden/>
              </w:rPr>
            </w:r>
            <w:r>
              <w:rPr>
                <w:noProof/>
                <w:webHidden/>
              </w:rPr>
              <w:fldChar w:fldCharType="separate"/>
            </w:r>
            <w:r>
              <w:rPr>
                <w:noProof/>
                <w:webHidden/>
              </w:rPr>
              <w:t>5</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88" w:history="1">
            <w:r w:rsidRPr="007340EE">
              <w:rPr>
                <w:rStyle w:val="Lienhypertexte"/>
                <w:noProof/>
              </w:rPr>
              <w:t>1.</w:t>
            </w:r>
            <w:r>
              <w:rPr>
                <w:i w:val="0"/>
                <w:iCs w:val="0"/>
                <w:noProof/>
                <w:color w:val="auto"/>
                <w:lang w:eastAsia="fr-FR"/>
              </w:rPr>
              <w:tab/>
            </w:r>
            <w:r w:rsidRPr="007340EE">
              <w:rPr>
                <w:rStyle w:val="Lienhypertexte"/>
                <w:noProof/>
              </w:rPr>
              <w:t>Rappel Présentation du Progiciel CALYPSO</w:t>
            </w:r>
            <w:r>
              <w:rPr>
                <w:noProof/>
                <w:webHidden/>
              </w:rPr>
              <w:tab/>
            </w:r>
            <w:r>
              <w:rPr>
                <w:noProof/>
                <w:webHidden/>
              </w:rPr>
              <w:fldChar w:fldCharType="begin"/>
            </w:r>
            <w:r>
              <w:rPr>
                <w:noProof/>
                <w:webHidden/>
              </w:rPr>
              <w:instrText xml:space="preserve"> PAGEREF _Toc134997188 \h </w:instrText>
            </w:r>
            <w:r>
              <w:rPr>
                <w:noProof/>
                <w:webHidden/>
              </w:rPr>
            </w:r>
            <w:r>
              <w:rPr>
                <w:noProof/>
                <w:webHidden/>
              </w:rPr>
              <w:fldChar w:fldCharType="separate"/>
            </w:r>
            <w:r>
              <w:rPr>
                <w:noProof/>
                <w:webHidden/>
              </w:rPr>
              <w:t>5</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89" w:history="1">
            <w:r w:rsidRPr="007340EE">
              <w:rPr>
                <w:rStyle w:val="Lienhypertexte"/>
                <w:noProof/>
              </w:rPr>
              <w:t>2.</w:t>
            </w:r>
            <w:r>
              <w:rPr>
                <w:i w:val="0"/>
                <w:iCs w:val="0"/>
                <w:noProof/>
                <w:color w:val="auto"/>
                <w:lang w:eastAsia="fr-FR"/>
              </w:rPr>
              <w:tab/>
            </w:r>
            <w:r w:rsidRPr="007340EE">
              <w:rPr>
                <w:rStyle w:val="Lienhypertexte"/>
                <w:noProof/>
              </w:rPr>
              <w:t>PRESENTAION DE L’Organisation de projet</w:t>
            </w:r>
            <w:r>
              <w:rPr>
                <w:noProof/>
                <w:webHidden/>
              </w:rPr>
              <w:tab/>
            </w:r>
            <w:r>
              <w:rPr>
                <w:noProof/>
                <w:webHidden/>
              </w:rPr>
              <w:fldChar w:fldCharType="begin"/>
            </w:r>
            <w:r>
              <w:rPr>
                <w:noProof/>
                <w:webHidden/>
              </w:rPr>
              <w:instrText xml:space="preserve"> PAGEREF _Toc134997189 \h </w:instrText>
            </w:r>
            <w:r>
              <w:rPr>
                <w:noProof/>
                <w:webHidden/>
              </w:rPr>
            </w:r>
            <w:r>
              <w:rPr>
                <w:noProof/>
                <w:webHidden/>
              </w:rPr>
              <w:fldChar w:fldCharType="separate"/>
            </w:r>
            <w:r>
              <w:rPr>
                <w:noProof/>
                <w:webHidden/>
              </w:rPr>
              <w:t>6</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90" w:history="1">
            <w:r w:rsidRPr="007340EE">
              <w:rPr>
                <w:rStyle w:val="Lienhypertexte"/>
                <w:caps/>
                <w:noProof/>
              </w:rPr>
              <w:t>3.</w:t>
            </w:r>
            <w:r>
              <w:rPr>
                <w:i w:val="0"/>
                <w:iCs w:val="0"/>
                <w:noProof/>
                <w:color w:val="auto"/>
                <w:lang w:eastAsia="fr-FR"/>
              </w:rPr>
              <w:tab/>
            </w:r>
            <w:r w:rsidRPr="007340EE">
              <w:rPr>
                <w:rStyle w:val="Lienhypertexte"/>
                <w:noProof/>
              </w:rPr>
              <w:t>Test et Séquence d’intégration</w:t>
            </w:r>
            <w:r>
              <w:rPr>
                <w:noProof/>
                <w:webHidden/>
              </w:rPr>
              <w:tab/>
            </w:r>
            <w:r>
              <w:rPr>
                <w:noProof/>
                <w:webHidden/>
              </w:rPr>
              <w:fldChar w:fldCharType="begin"/>
            </w:r>
            <w:r>
              <w:rPr>
                <w:noProof/>
                <w:webHidden/>
              </w:rPr>
              <w:instrText xml:space="preserve"> PAGEREF _Toc134997190 \h </w:instrText>
            </w:r>
            <w:r>
              <w:rPr>
                <w:noProof/>
                <w:webHidden/>
              </w:rPr>
            </w:r>
            <w:r>
              <w:rPr>
                <w:noProof/>
                <w:webHidden/>
              </w:rPr>
              <w:fldChar w:fldCharType="separate"/>
            </w:r>
            <w:r>
              <w:rPr>
                <w:noProof/>
                <w:webHidden/>
              </w:rPr>
              <w:t>7</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91" w:history="1">
            <w:r w:rsidRPr="007340EE">
              <w:rPr>
                <w:rStyle w:val="Lienhypertexte"/>
                <w:noProof/>
              </w:rPr>
              <w:t>4.</w:t>
            </w:r>
            <w:r>
              <w:rPr>
                <w:i w:val="0"/>
                <w:iCs w:val="0"/>
                <w:noProof/>
                <w:color w:val="auto"/>
                <w:lang w:eastAsia="fr-FR"/>
              </w:rPr>
              <w:tab/>
            </w:r>
            <w:r w:rsidRPr="007340EE">
              <w:rPr>
                <w:rStyle w:val="Lienhypertexte"/>
                <w:noProof/>
              </w:rPr>
              <w:t>Objectifs et critère DE TESTS.</w:t>
            </w:r>
            <w:r>
              <w:rPr>
                <w:noProof/>
                <w:webHidden/>
              </w:rPr>
              <w:tab/>
            </w:r>
            <w:r>
              <w:rPr>
                <w:noProof/>
                <w:webHidden/>
              </w:rPr>
              <w:fldChar w:fldCharType="begin"/>
            </w:r>
            <w:r>
              <w:rPr>
                <w:noProof/>
                <w:webHidden/>
              </w:rPr>
              <w:instrText xml:space="preserve"> PAGEREF _Toc134997191 \h </w:instrText>
            </w:r>
            <w:r>
              <w:rPr>
                <w:noProof/>
                <w:webHidden/>
              </w:rPr>
            </w:r>
            <w:r>
              <w:rPr>
                <w:noProof/>
                <w:webHidden/>
              </w:rPr>
              <w:fldChar w:fldCharType="separate"/>
            </w:r>
            <w:r>
              <w:rPr>
                <w:noProof/>
                <w:webHidden/>
              </w:rPr>
              <w:t>7</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92" w:history="1">
            <w:r w:rsidRPr="007340EE">
              <w:rPr>
                <w:rStyle w:val="Lienhypertexte"/>
                <w:noProof/>
              </w:rPr>
              <w:t>5.</w:t>
            </w:r>
            <w:r>
              <w:rPr>
                <w:i w:val="0"/>
                <w:iCs w:val="0"/>
                <w:noProof/>
                <w:color w:val="auto"/>
                <w:lang w:eastAsia="fr-FR"/>
              </w:rPr>
              <w:tab/>
            </w:r>
            <w:r w:rsidRPr="007340EE">
              <w:rPr>
                <w:rStyle w:val="Lienhypertexte"/>
                <w:noProof/>
              </w:rPr>
              <w:t>gestion des defauts</w:t>
            </w:r>
            <w:r>
              <w:rPr>
                <w:noProof/>
                <w:webHidden/>
              </w:rPr>
              <w:tab/>
            </w:r>
            <w:r>
              <w:rPr>
                <w:noProof/>
                <w:webHidden/>
              </w:rPr>
              <w:fldChar w:fldCharType="begin"/>
            </w:r>
            <w:r>
              <w:rPr>
                <w:noProof/>
                <w:webHidden/>
              </w:rPr>
              <w:instrText xml:space="preserve"> PAGEREF _Toc134997192 \h </w:instrText>
            </w:r>
            <w:r>
              <w:rPr>
                <w:noProof/>
                <w:webHidden/>
              </w:rPr>
            </w:r>
            <w:r>
              <w:rPr>
                <w:noProof/>
                <w:webHidden/>
              </w:rPr>
              <w:fldChar w:fldCharType="separate"/>
            </w:r>
            <w:r>
              <w:rPr>
                <w:noProof/>
                <w:webHidden/>
              </w:rPr>
              <w:t>10</w:t>
            </w:r>
            <w:r>
              <w:rPr>
                <w:noProof/>
                <w:webHidden/>
              </w:rPr>
              <w:fldChar w:fldCharType="end"/>
            </w:r>
          </w:hyperlink>
        </w:p>
        <w:p w:rsidR="008E4422" w:rsidRDefault="008E4422">
          <w:pPr>
            <w:pStyle w:val="TM1"/>
            <w:tabs>
              <w:tab w:val="left" w:pos="660"/>
              <w:tab w:val="right" w:leader="dot" w:pos="8664"/>
            </w:tabs>
            <w:rPr>
              <w:noProof/>
              <w:color w:val="auto"/>
              <w:lang w:eastAsia="fr-FR"/>
            </w:rPr>
          </w:pPr>
          <w:hyperlink w:anchor="_Toc134997193" w:history="1">
            <w:r w:rsidRPr="007340EE">
              <w:rPr>
                <w:rStyle w:val="Lienhypertexte"/>
                <w:noProof/>
              </w:rPr>
              <w:t>III.</w:t>
            </w:r>
            <w:r>
              <w:rPr>
                <w:noProof/>
                <w:color w:val="auto"/>
                <w:lang w:eastAsia="fr-FR"/>
              </w:rPr>
              <w:tab/>
            </w:r>
            <w:r w:rsidRPr="007340EE">
              <w:rPr>
                <w:rStyle w:val="Lienhypertexte"/>
                <w:noProof/>
              </w:rPr>
              <w:t>DESCRIPTION DU TRAVAIL REALISE</w:t>
            </w:r>
            <w:r>
              <w:rPr>
                <w:noProof/>
                <w:webHidden/>
              </w:rPr>
              <w:tab/>
            </w:r>
            <w:r>
              <w:rPr>
                <w:noProof/>
                <w:webHidden/>
              </w:rPr>
              <w:fldChar w:fldCharType="begin"/>
            </w:r>
            <w:r>
              <w:rPr>
                <w:noProof/>
                <w:webHidden/>
              </w:rPr>
              <w:instrText xml:space="preserve"> PAGEREF _Toc134997193 \h </w:instrText>
            </w:r>
            <w:r>
              <w:rPr>
                <w:noProof/>
                <w:webHidden/>
              </w:rPr>
            </w:r>
            <w:r>
              <w:rPr>
                <w:noProof/>
                <w:webHidden/>
              </w:rPr>
              <w:fldChar w:fldCharType="separate"/>
            </w:r>
            <w:r>
              <w:rPr>
                <w:noProof/>
                <w:webHidden/>
              </w:rPr>
              <w:t>11</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94" w:history="1">
            <w:r w:rsidRPr="007340EE">
              <w:rPr>
                <w:rStyle w:val="Lienhypertexte"/>
                <w:noProof/>
              </w:rPr>
              <w:t>1.</w:t>
            </w:r>
            <w:r>
              <w:rPr>
                <w:i w:val="0"/>
                <w:iCs w:val="0"/>
                <w:noProof/>
                <w:color w:val="auto"/>
                <w:lang w:eastAsia="fr-FR"/>
              </w:rPr>
              <w:tab/>
            </w:r>
            <w:r w:rsidRPr="007340EE">
              <w:rPr>
                <w:rStyle w:val="Lienhypertexte"/>
                <w:noProof/>
              </w:rPr>
              <w:t>Projet d’automatisation des NRT</w:t>
            </w:r>
            <w:r>
              <w:rPr>
                <w:noProof/>
                <w:webHidden/>
              </w:rPr>
              <w:tab/>
            </w:r>
            <w:r>
              <w:rPr>
                <w:noProof/>
                <w:webHidden/>
              </w:rPr>
              <w:fldChar w:fldCharType="begin"/>
            </w:r>
            <w:r>
              <w:rPr>
                <w:noProof/>
                <w:webHidden/>
              </w:rPr>
              <w:instrText xml:space="preserve"> PAGEREF _Toc134997194 \h </w:instrText>
            </w:r>
            <w:r>
              <w:rPr>
                <w:noProof/>
                <w:webHidden/>
              </w:rPr>
            </w:r>
            <w:r>
              <w:rPr>
                <w:noProof/>
                <w:webHidden/>
              </w:rPr>
              <w:fldChar w:fldCharType="separate"/>
            </w:r>
            <w:r>
              <w:rPr>
                <w:noProof/>
                <w:webHidden/>
              </w:rPr>
              <w:t>11</w:t>
            </w:r>
            <w:r>
              <w:rPr>
                <w:noProof/>
                <w:webHidden/>
              </w:rPr>
              <w:fldChar w:fldCharType="end"/>
            </w:r>
          </w:hyperlink>
        </w:p>
        <w:p w:rsidR="008E4422" w:rsidRDefault="008E4422">
          <w:pPr>
            <w:pStyle w:val="TM3"/>
            <w:tabs>
              <w:tab w:val="left" w:pos="880"/>
              <w:tab w:val="right" w:leader="dot" w:pos="8664"/>
            </w:tabs>
            <w:rPr>
              <w:i w:val="0"/>
              <w:iCs w:val="0"/>
              <w:noProof/>
              <w:color w:val="auto"/>
              <w:lang w:eastAsia="fr-FR"/>
            </w:rPr>
          </w:pPr>
          <w:hyperlink w:anchor="_Toc134997195" w:history="1">
            <w:r w:rsidRPr="007340EE">
              <w:rPr>
                <w:rStyle w:val="Lienhypertexte"/>
                <w:noProof/>
              </w:rPr>
              <w:t>2.</w:t>
            </w:r>
            <w:r>
              <w:rPr>
                <w:i w:val="0"/>
                <w:iCs w:val="0"/>
                <w:noProof/>
                <w:color w:val="auto"/>
                <w:lang w:eastAsia="fr-FR"/>
              </w:rPr>
              <w:tab/>
            </w:r>
            <w:r w:rsidRPr="007340EE">
              <w:rPr>
                <w:rStyle w:val="Lienhypertexte"/>
                <w:noProof/>
              </w:rPr>
              <w:t>Creation d’un report calypso</w:t>
            </w:r>
            <w:r>
              <w:rPr>
                <w:noProof/>
                <w:webHidden/>
              </w:rPr>
              <w:tab/>
            </w:r>
            <w:r>
              <w:rPr>
                <w:noProof/>
                <w:webHidden/>
              </w:rPr>
              <w:fldChar w:fldCharType="begin"/>
            </w:r>
            <w:r>
              <w:rPr>
                <w:noProof/>
                <w:webHidden/>
              </w:rPr>
              <w:instrText xml:space="preserve"> PAGEREF _Toc134997195 \h </w:instrText>
            </w:r>
            <w:r>
              <w:rPr>
                <w:noProof/>
                <w:webHidden/>
              </w:rPr>
            </w:r>
            <w:r>
              <w:rPr>
                <w:noProof/>
                <w:webHidden/>
              </w:rPr>
              <w:fldChar w:fldCharType="separate"/>
            </w:r>
            <w:r>
              <w:rPr>
                <w:noProof/>
                <w:webHidden/>
              </w:rPr>
              <w:t>14</w:t>
            </w:r>
            <w:r>
              <w:rPr>
                <w:noProof/>
                <w:webHidden/>
              </w:rPr>
              <w:fldChar w:fldCharType="end"/>
            </w:r>
          </w:hyperlink>
        </w:p>
        <w:p w:rsidR="008E4422" w:rsidRDefault="008E4422">
          <w:pPr>
            <w:pStyle w:val="TM1"/>
            <w:tabs>
              <w:tab w:val="right" w:leader="dot" w:pos="8664"/>
            </w:tabs>
            <w:rPr>
              <w:noProof/>
              <w:color w:val="auto"/>
              <w:lang w:eastAsia="fr-FR"/>
            </w:rPr>
          </w:pPr>
          <w:hyperlink w:anchor="_Toc134997196" w:history="1">
            <w:r w:rsidRPr="007340EE">
              <w:rPr>
                <w:rStyle w:val="Lienhypertexte"/>
                <w:noProof/>
              </w:rPr>
              <w:t>CONCLUSION</w:t>
            </w:r>
            <w:r>
              <w:rPr>
                <w:noProof/>
                <w:webHidden/>
              </w:rPr>
              <w:tab/>
            </w:r>
            <w:r>
              <w:rPr>
                <w:noProof/>
                <w:webHidden/>
              </w:rPr>
              <w:fldChar w:fldCharType="begin"/>
            </w:r>
            <w:r>
              <w:rPr>
                <w:noProof/>
                <w:webHidden/>
              </w:rPr>
              <w:instrText xml:space="preserve"> PAGEREF _Toc134997196 \h </w:instrText>
            </w:r>
            <w:r>
              <w:rPr>
                <w:noProof/>
                <w:webHidden/>
              </w:rPr>
            </w:r>
            <w:r>
              <w:rPr>
                <w:noProof/>
                <w:webHidden/>
              </w:rPr>
              <w:fldChar w:fldCharType="separate"/>
            </w:r>
            <w:r>
              <w:rPr>
                <w:noProof/>
                <w:webHidden/>
              </w:rPr>
              <w:t>15</w:t>
            </w:r>
            <w:r>
              <w:rPr>
                <w:noProof/>
                <w:webHidden/>
              </w:rPr>
              <w:fldChar w:fldCharType="end"/>
            </w:r>
          </w:hyperlink>
        </w:p>
        <w:p w:rsidR="00306594" w:rsidRDefault="00306594">
          <w:r>
            <w:rPr>
              <w:b/>
              <w:bCs/>
            </w:rPr>
            <w:fldChar w:fldCharType="end"/>
          </w:r>
        </w:p>
      </w:sdtContent>
    </w:sdt>
    <w:p w:rsidR="00814B3F" w:rsidRDefault="00814B3F" w:rsidP="00306594">
      <w:pPr>
        <w:pStyle w:val="Sous-titre"/>
        <w:rPr>
          <w:color w:val="009109"/>
        </w:rPr>
      </w:pPr>
    </w:p>
    <w:p w:rsidR="00814B3F" w:rsidRDefault="00814B3F" w:rsidP="00306594">
      <w:pPr>
        <w:pStyle w:val="Sous-titre"/>
        <w:rPr>
          <w:color w:val="009109"/>
        </w:rPr>
      </w:pPr>
    </w:p>
    <w:p w:rsidR="00814B3F" w:rsidRDefault="00814B3F" w:rsidP="00306594">
      <w:pPr>
        <w:pStyle w:val="Sous-titre"/>
        <w:rPr>
          <w:color w:val="009109"/>
        </w:rPr>
      </w:pPr>
    </w:p>
    <w:p w:rsidR="00814B3F" w:rsidRDefault="00814B3F" w:rsidP="00306594">
      <w:pPr>
        <w:pStyle w:val="Sous-titre"/>
        <w:rPr>
          <w:color w:val="009109"/>
        </w:rPr>
      </w:pPr>
    </w:p>
    <w:p w:rsidR="00814B3F" w:rsidRDefault="00814B3F" w:rsidP="00306594">
      <w:pPr>
        <w:pStyle w:val="Sous-titre"/>
        <w:rPr>
          <w:color w:val="009109"/>
        </w:rPr>
      </w:pPr>
    </w:p>
    <w:p w:rsidR="008E4422" w:rsidRDefault="008E4422">
      <w:pPr>
        <w:rPr>
          <w:rFonts w:asciiTheme="majorHAnsi" w:eastAsiaTheme="majorEastAsia" w:hAnsiTheme="majorHAnsi" w:cstheme="majorBidi"/>
          <w:caps/>
          <w:color w:val="009109"/>
          <w:sz w:val="26"/>
          <w:szCs w:val="26"/>
        </w:rPr>
      </w:pPr>
      <w:r>
        <w:rPr>
          <w:color w:val="009109"/>
        </w:rPr>
        <w:br w:type="page"/>
      </w:r>
    </w:p>
    <w:p w:rsidR="00814B3F" w:rsidRDefault="00814B3F" w:rsidP="00306594">
      <w:pPr>
        <w:pStyle w:val="Sous-titre"/>
        <w:rPr>
          <w:color w:val="009109"/>
        </w:rPr>
      </w:pPr>
    </w:p>
    <w:p w:rsidR="00814B3F" w:rsidRDefault="00814B3F" w:rsidP="00306594">
      <w:pPr>
        <w:pStyle w:val="Sous-titre"/>
        <w:rPr>
          <w:color w:val="009109"/>
        </w:rPr>
      </w:pPr>
    </w:p>
    <w:p w:rsidR="000A2FA7" w:rsidRDefault="000F168E" w:rsidP="00306594">
      <w:pPr>
        <w:pStyle w:val="Sous-titre"/>
      </w:pPr>
      <w:r w:rsidRPr="0096033B">
        <w:rPr>
          <w:color w:val="009109"/>
        </w:rPr>
        <w:t>GLOSSAIRE</w:t>
      </w:r>
      <w:r>
        <w:t> </w:t>
      </w:r>
    </w:p>
    <w:p w:rsidR="000F168E" w:rsidRDefault="000F168E" w:rsidP="004F0815">
      <w:pPr>
        <w:spacing w:line="276" w:lineRule="auto"/>
      </w:pPr>
      <w:r>
        <w:t>ST</w:t>
      </w:r>
      <w:r w:rsidR="00306594">
        <w:t xml:space="preserve"> (Schedule Task)</w:t>
      </w:r>
      <w:r>
        <w:t xml:space="preserve"> : est </w:t>
      </w:r>
      <w:r w:rsidR="00306594">
        <w:t>une tache automatisée</w:t>
      </w:r>
      <w:r>
        <w:t xml:space="preserve"> sur calypso</w:t>
      </w:r>
      <w:r w:rsidR="00306594">
        <w:t xml:space="preserve"> pouvant être exécuté avec des paramètre de date bien précise.</w:t>
      </w:r>
    </w:p>
    <w:p w:rsidR="00306594" w:rsidRDefault="000F168E" w:rsidP="004F0815">
      <w:pPr>
        <w:spacing w:line="276" w:lineRule="auto"/>
      </w:pPr>
      <w:r>
        <w:t xml:space="preserve">TRADE : </w:t>
      </w:r>
      <w:r w:rsidRPr="000F168E">
        <w:t xml:space="preserve">Un </w:t>
      </w:r>
      <w:r w:rsidR="00306594" w:rsidRPr="000F168E">
        <w:t>Trade</w:t>
      </w:r>
      <w:r w:rsidRPr="000F168E">
        <w:t xml:space="preserve"> est une transaction effectuée entre deux parties qui caractérise l’aboutissement de la négociation entre ces deux parties.</w:t>
      </w:r>
    </w:p>
    <w:p w:rsidR="00306594" w:rsidRDefault="00306594">
      <w:r>
        <w:br w:type="page"/>
      </w:r>
    </w:p>
    <w:p w:rsidR="000F168E" w:rsidRPr="004F0815" w:rsidRDefault="000F168E" w:rsidP="004F0815">
      <w:pPr>
        <w:spacing w:line="276" w:lineRule="auto"/>
        <w:rPr>
          <w:rFonts w:asciiTheme="majorHAnsi" w:eastAsiaTheme="majorEastAsia" w:hAnsiTheme="majorHAnsi" w:cstheme="majorBidi"/>
          <w:color w:val="3F251D" w:themeColor="accent1"/>
        </w:rPr>
      </w:pPr>
    </w:p>
    <w:p w:rsidR="003345F1" w:rsidRPr="004F0815" w:rsidRDefault="003345F1" w:rsidP="004F0815">
      <w:pPr>
        <w:pStyle w:val="Titre1"/>
        <w:numPr>
          <w:ilvl w:val="0"/>
          <w:numId w:val="0"/>
        </w:numPr>
        <w:spacing w:line="276" w:lineRule="auto"/>
        <w:jc w:val="center"/>
        <w:rPr>
          <w:sz w:val="22"/>
          <w:szCs w:val="22"/>
        </w:rPr>
      </w:pPr>
      <w:bookmarkStart w:id="0" w:name="_Toc134997182"/>
      <w:r w:rsidRPr="004F0815">
        <w:rPr>
          <w:sz w:val="22"/>
          <w:szCs w:val="22"/>
        </w:rPr>
        <w:t>INTRODUCTION</w:t>
      </w:r>
      <w:bookmarkEnd w:id="0"/>
    </w:p>
    <w:p w:rsidR="003345F1" w:rsidRPr="004F0815" w:rsidRDefault="003345F1" w:rsidP="004F0815">
      <w:pPr>
        <w:spacing w:line="276" w:lineRule="auto"/>
        <w:jc w:val="both"/>
      </w:pPr>
      <w:r w:rsidRPr="004F0815">
        <w:t>Dans mon cursus d’ingénieur en informatique à l’institut d’</w:t>
      </w:r>
      <w:r w:rsidR="00045DAA" w:rsidRPr="004F0815">
        <w:t>ingénierie</w:t>
      </w:r>
      <w:r w:rsidRPr="004F0815">
        <w:t xml:space="preserve"> informatique de Limoges, j’ai eu l’opportunité de réaliser ma </w:t>
      </w:r>
      <w:r w:rsidR="00045DAA" w:rsidRPr="004F0815">
        <w:t>dernière</w:t>
      </w:r>
      <w:r w:rsidRPr="004F0815">
        <w:t xml:space="preserve"> année d’étude sous contrat de professionnalisation </w:t>
      </w:r>
      <w:r w:rsidR="003E6246" w:rsidRPr="004F0815">
        <w:t>à BNP PARIBAS Securities Services</w:t>
      </w:r>
      <w:r w:rsidR="00A6054C" w:rsidRPr="004F0815">
        <w:t>,</w:t>
      </w:r>
      <w:r w:rsidR="003E6246" w:rsidRPr="004F0815">
        <w:t xml:space="preserve"> situé à </w:t>
      </w:r>
      <w:r w:rsidR="00121F02" w:rsidRPr="004F0815">
        <w:t>PANTIN en</w:t>
      </w:r>
      <w:r w:rsidRPr="004F0815">
        <w:t xml:space="preserve"> tant </w:t>
      </w:r>
      <w:r w:rsidR="005E7055" w:rsidRPr="004F0815">
        <w:t>qu’Architecte</w:t>
      </w:r>
      <w:r w:rsidR="003E6246" w:rsidRPr="004F0815">
        <w:t xml:space="preserve"> T</w:t>
      </w:r>
      <w:r w:rsidRPr="004F0815">
        <w:t>echnique</w:t>
      </w:r>
      <w:r w:rsidR="003E6246" w:rsidRPr="004F0815">
        <w:t xml:space="preserve"> (TA)</w:t>
      </w:r>
      <w:r w:rsidRPr="004F0815">
        <w:t xml:space="preserve"> au sein</w:t>
      </w:r>
      <w:r w:rsidR="003E6246" w:rsidRPr="004F0815">
        <w:t xml:space="preserve"> de l’équipe MFS Calypso</w:t>
      </w:r>
      <w:r w:rsidRPr="004F0815">
        <w:t>.</w:t>
      </w:r>
    </w:p>
    <w:p w:rsidR="003345F1" w:rsidRPr="004F0815" w:rsidRDefault="003345F1" w:rsidP="004F0815">
      <w:pPr>
        <w:spacing w:line="276" w:lineRule="auto"/>
        <w:jc w:val="both"/>
      </w:pPr>
      <w:r w:rsidRPr="004F0815">
        <w:t>BNP Paribas Securities Services est une filiale de BNP Paribas, l’un des plus grands groupes banc</w:t>
      </w:r>
      <w:r w:rsidR="00045DAA" w:rsidRPr="004F0815">
        <w:t>aires au monde. La société fourn</w:t>
      </w:r>
      <w:r w:rsidRPr="004F0815">
        <w:t xml:space="preserve">it une large gamme de services aux client institutionnels et aux entreprises, </w:t>
      </w:r>
      <w:r w:rsidR="00045DAA" w:rsidRPr="004F0815">
        <w:t>notamment</w:t>
      </w:r>
      <w:r w:rsidRPr="004F0815">
        <w:t xml:space="preserve"> des services de prêt de </w:t>
      </w:r>
      <w:r w:rsidR="00045DAA" w:rsidRPr="004F0815">
        <w:t>titres</w:t>
      </w:r>
      <w:r w:rsidRPr="004F0815">
        <w:t>, d’administration de fonds et de garde.</w:t>
      </w:r>
    </w:p>
    <w:p w:rsidR="007967BE" w:rsidRPr="004F0815" w:rsidRDefault="000C4968" w:rsidP="004F0815">
      <w:pPr>
        <w:spacing w:line="276" w:lineRule="auto"/>
        <w:jc w:val="both"/>
      </w:pPr>
      <w:r w:rsidRPr="004F0815">
        <w:t xml:space="preserve">Ce </w:t>
      </w:r>
      <w:r w:rsidR="00045DAA" w:rsidRPr="004F0815">
        <w:t>contrat</w:t>
      </w:r>
      <w:r w:rsidRPr="004F0815">
        <w:t xml:space="preserve"> qui a pour principal objectif de parfaire la formation commencée à l’école tout en facilitant mes rapports avec le monde professionnel, s’articule selon un découpage particulier </w:t>
      </w:r>
      <w:r w:rsidR="00045DAA" w:rsidRPr="004F0815">
        <w:t>bâti</w:t>
      </w:r>
      <w:r w:rsidRPr="004F0815">
        <w:t xml:space="preserve"> autour de 3 grandes périodes en entreprise. La description de la </w:t>
      </w:r>
      <w:r w:rsidR="003E6246" w:rsidRPr="004F0815">
        <w:t>seconde période comprise entre le 27</w:t>
      </w:r>
      <w:r w:rsidR="005E7055" w:rsidRPr="004F0815">
        <w:t xml:space="preserve"> </w:t>
      </w:r>
      <w:r w:rsidR="003E6246" w:rsidRPr="004F0815">
        <w:t>mars 2023</w:t>
      </w:r>
      <w:r w:rsidR="005E7055" w:rsidRPr="004F0815">
        <w:t xml:space="preserve"> et le </w:t>
      </w:r>
      <w:r w:rsidR="003E6246" w:rsidRPr="004F0815">
        <w:t>12 mai 20</w:t>
      </w:r>
      <w:r w:rsidRPr="004F0815">
        <w:t xml:space="preserve">23 fera l’objet de ce rapport de mission. Tout au long de ce rapport, je </w:t>
      </w:r>
      <w:r w:rsidR="003E6246" w:rsidRPr="004F0815">
        <w:t xml:space="preserve">ferais une </w:t>
      </w:r>
      <w:r w:rsidR="00121F02" w:rsidRPr="004F0815">
        <w:t>brève</w:t>
      </w:r>
      <w:r w:rsidR="003E6246" w:rsidRPr="004F0815">
        <w:t xml:space="preserve"> présentation de </w:t>
      </w:r>
      <w:r w:rsidRPr="004F0815">
        <w:t xml:space="preserve">l’entreprise qui m’accueille dans le cadre de mon contrat de professionnalisation, </w:t>
      </w:r>
      <w:r w:rsidR="003E6246" w:rsidRPr="004F0815">
        <w:t xml:space="preserve">puis j’enchainerais avec </w:t>
      </w:r>
      <w:r w:rsidR="00121F02" w:rsidRPr="004F0815">
        <w:t>la stratégie</w:t>
      </w:r>
      <w:r w:rsidR="003E6246" w:rsidRPr="004F0815">
        <w:t xml:space="preserve"> de test mis en place dans mon équipe</w:t>
      </w:r>
      <w:r w:rsidRPr="004F0815">
        <w:t xml:space="preserve">, et </w:t>
      </w:r>
      <w:r w:rsidR="003E6246" w:rsidRPr="004F0815">
        <w:t xml:space="preserve">enfin je </w:t>
      </w:r>
      <w:r w:rsidR="00121F02" w:rsidRPr="004F0815">
        <w:t>présenterais</w:t>
      </w:r>
      <w:r w:rsidR="003E6246" w:rsidRPr="004F0815">
        <w:t xml:space="preserve"> </w:t>
      </w:r>
      <w:r w:rsidRPr="004F0815">
        <w:t xml:space="preserve">les </w:t>
      </w:r>
      <w:r w:rsidR="00121F02" w:rsidRPr="004F0815">
        <w:t xml:space="preserve">différentes </w:t>
      </w:r>
      <w:r w:rsidRPr="004F0815">
        <w:t>taches réalisées du</w:t>
      </w:r>
      <w:r w:rsidR="00A6054C" w:rsidRPr="004F0815">
        <w:t>rant ladite période</w:t>
      </w:r>
      <w:r w:rsidRPr="004F0815">
        <w:t>.</w:t>
      </w:r>
    </w:p>
    <w:p w:rsidR="007967BE" w:rsidRPr="004F0815" w:rsidRDefault="007967BE" w:rsidP="004F0815">
      <w:pPr>
        <w:spacing w:line="276" w:lineRule="auto"/>
        <w:jc w:val="both"/>
      </w:pPr>
      <w:r w:rsidRPr="004F0815">
        <w:br w:type="page"/>
      </w:r>
    </w:p>
    <w:p w:rsidR="00EE70F9" w:rsidRPr="004F0815" w:rsidRDefault="004A5BFB" w:rsidP="00260D09">
      <w:pPr>
        <w:pStyle w:val="Titre1"/>
        <w:numPr>
          <w:ilvl w:val="0"/>
          <w:numId w:val="46"/>
        </w:numPr>
      </w:pPr>
      <w:bookmarkStart w:id="1" w:name="_Toc134997183"/>
      <w:r w:rsidRPr="004F0815">
        <w:lastRenderedPageBreak/>
        <w:t>PRESENTATION DE L’ENTREPRISE D’ACCUEIL</w:t>
      </w:r>
      <w:bookmarkEnd w:id="1"/>
    </w:p>
    <w:p w:rsidR="004857D3" w:rsidRPr="004F0815" w:rsidRDefault="004857D3" w:rsidP="008E4422">
      <w:pPr>
        <w:pStyle w:val="Titre3"/>
      </w:pPr>
      <w:bookmarkStart w:id="2" w:name="_Toc134997184"/>
      <w:r w:rsidRPr="004F0815">
        <w:t>Historique de BNP PARIBAS</w:t>
      </w:r>
      <w:bookmarkEnd w:id="2"/>
    </w:p>
    <w:p w:rsidR="004857D3" w:rsidRPr="004F0815" w:rsidRDefault="004857D3" w:rsidP="004F0815">
      <w:pPr>
        <w:spacing w:line="276" w:lineRule="auto"/>
        <w:jc w:val="both"/>
      </w:pPr>
      <w:r w:rsidRPr="004F0815">
        <w:t xml:space="preserve">BNP Paribas est la première banque de l’Union européenne et acteur bancaire international de premier plan. </w:t>
      </w:r>
      <w:r w:rsidR="00C57AF9" w:rsidRPr="004F0815">
        <w:t>Elle</w:t>
      </w:r>
      <w:r w:rsidRPr="004F0815">
        <w:t xml:space="preserve"> est présent</w:t>
      </w:r>
      <w:r w:rsidR="00C57AF9" w:rsidRPr="004F0815">
        <w:t>e</w:t>
      </w:r>
      <w:r w:rsidRPr="004F0815">
        <w:t xml:space="preserve"> dans 65 pays avec près de 190 000 collaborateurs dont près de 145 000 en Europe. Le Groupe accompagne t</w:t>
      </w:r>
      <w:r w:rsidR="00A5606D" w:rsidRPr="004F0815">
        <w:t>ous ses clients</w:t>
      </w:r>
      <w:r w:rsidRPr="004F0815">
        <w:t xml:space="preserve"> particuliers, associations, entrepreneurs, PME-ETI, grandes </w:t>
      </w:r>
      <w:r w:rsidR="00A5606D" w:rsidRPr="004F0815">
        <w:t>entreprises et institutions</w:t>
      </w:r>
      <w:r w:rsidRPr="004F0815">
        <w:t xml:space="preserve"> dans la réussite de leurs projets grâce à ses solutions de financement, d’investissement, d’épargne et de protection. </w:t>
      </w:r>
    </w:p>
    <w:p w:rsidR="004857D3" w:rsidRPr="004F0815" w:rsidRDefault="004857D3" w:rsidP="004F0815">
      <w:pPr>
        <w:spacing w:line="276" w:lineRule="auto"/>
        <w:jc w:val="both"/>
      </w:pPr>
      <w:r w:rsidRPr="004F0815">
        <w:t xml:space="preserve">BNP Paribas occupe des positions clés dans ses trois pôles opérationnels :  </w:t>
      </w:r>
    </w:p>
    <w:p w:rsidR="004857D3" w:rsidRPr="004F0815" w:rsidRDefault="004857D3" w:rsidP="004F0815">
      <w:pPr>
        <w:pStyle w:val="Paragraphedeliste"/>
        <w:numPr>
          <w:ilvl w:val="0"/>
          <w:numId w:val="27"/>
        </w:numPr>
        <w:spacing w:line="276" w:lineRule="auto"/>
        <w:jc w:val="both"/>
      </w:pPr>
      <w:r w:rsidRPr="004F0815">
        <w:rPr>
          <w:b/>
        </w:rPr>
        <w:t>Commercial, Personal Banking &amp; Services</w:t>
      </w:r>
      <w:r w:rsidRPr="004F0815">
        <w:t xml:space="preserve"> fédère les réseaux des banques de détail du Groupe et plusieurs métiers spécialisés</w:t>
      </w:r>
      <w:r w:rsidR="005E7055" w:rsidRPr="004F0815">
        <w:t>.</w:t>
      </w:r>
    </w:p>
    <w:p w:rsidR="004857D3" w:rsidRPr="004F0815" w:rsidRDefault="004857D3" w:rsidP="004F0815">
      <w:pPr>
        <w:pStyle w:val="Paragraphedeliste"/>
        <w:numPr>
          <w:ilvl w:val="0"/>
          <w:numId w:val="27"/>
        </w:numPr>
        <w:spacing w:line="276" w:lineRule="auto"/>
        <w:jc w:val="both"/>
      </w:pPr>
      <w:r w:rsidRPr="004F0815">
        <w:rPr>
          <w:b/>
        </w:rPr>
        <w:t>Investment &amp; Protection Services</w:t>
      </w:r>
      <w:r w:rsidRPr="004F0815">
        <w:t xml:space="preserve"> regroupe des métiers spécialisés offrant un large éventail de solutions d’épargne, d’</w:t>
      </w:r>
      <w:r w:rsidR="005E7055" w:rsidRPr="004F0815">
        <w:t>investissement et de protection.</w:t>
      </w:r>
    </w:p>
    <w:p w:rsidR="004857D3" w:rsidRPr="004F0815" w:rsidRDefault="004857D3" w:rsidP="004F0815">
      <w:pPr>
        <w:pStyle w:val="Paragraphedeliste"/>
        <w:numPr>
          <w:ilvl w:val="0"/>
          <w:numId w:val="27"/>
        </w:numPr>
        <w:spacing w:line="276" w:lineRule="auto"/>
        <w:jc w:val="both"/>
      </w:pPr>
      <w:r w:rsidRPr="004F0815">
        <w:rPr>
          <w:b/>
        </w:rPr>
        <w:t>Corporate &amp; Institutional Banking</w:t>
      </w:r>
      <w:r w:rsidRPr="004F0815">
        <w:t xml:space="preserve"> propose des solutions financières sur mesure pour</w:t>
      </w:r>
      <w:r w:rsidR="00A5606D" w:rsidRPr="004F0815">
        <w:t xml:space="preserve"> les clients, entreprises et institution</w:t>
      </w:r>
      <w:r w:rsidR="005E7055" w:rsidRPr="004F0815">
        <w:t>s.</w:t>
      </w:r>
    </w:p>
    <w:p w:rsidR="000A2FA7" w:rsidRPr="004F0815" w:rsidRDefault="004857D3" w:rsidP="004F0815">
      <w:pPr>
        <w:keepNext/>
        <w:spacing w:line="276" w:lineRule="auto"/>
        <w:ind w:left="360"/>
        <w:jc w:val="both"/>
      </w:pPr>
      <w:r w:rsidRPr="004F0815">
        <w:rPr>
          <w:noProof/>
          <w:lang w:eastAsia="fr-FR"/>
        </w:rPr>
        <w:drawing>
          <wp:inline distT="0" distB="0" distL="0" distR="0" wp14:anchorId="6E58F4AF" wp14:editId="768B8404">
            <wp:extent cx="5507990" cy="24815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990" cy="2481580"/>
                    </a:xfrm>
                    <a:prstGeom prst="rect">
                      <a:avLst/>
                    </a:prstGeom>
                  </pic:spPr>
                </pic:pic>
              </a:graphicData>
            </a:graphic>
          </wp:inline>
        </w:drawing>
      </w:r>
    </w:p>
    <w:p w:rsidR="004857D3" w:rsidRPr="004F0815" w:rsidRDefault="000A2FA7" w:rsidP="004F0815">
      <w:pPr>
        <w:pStyle w:val="Lgende"/>
        <w:spacing w:line="276" w:lineRule="auto"/>
        <w:jc w:val="center"/>
        <w:rPr>
          <w:szCs w:val="22"/>
        </w:rPr>
      </w:pPr>
      <w:bookmarkStart w:id="3" w:name="_Toc134995811"/>
      <w:r w:rsidRPr="004F0815">
        <w:rPr>
          <w:szCs w:val="22"/>
        </w:rPr>
        <w:t xml:space="preserve">Figure </w:t>
      </w:r>
      <w:r w:rsidR="008E2071" w:rsidRPr="004F0815">
        <w:rPr>
          <w:szCs w:val="22"/>
        </w:rPr>
        <w:fldChar w:fldCharType="begin"/>
      </w:r>
      <w:r w:rsidR="008E2071" w:rsidRPr="004F0815">
        <w:rPr>
          <w:szCs w:val="22"/>
        </w:rPr>
        <w:instrText xml:space="preserve"> SEQ Figure \* ARABIC </w:instrText>
      </w:r>
      <w:r w:rsidR="008E2071" w:rsidRPr="004F0815">
        <w:rPr>
          <w:szCs w:val="22"/>
        </w:rPr>
        <w:fldChar w:fldCharType="separate"/>
      </w:r>
      <w:r w:rsidR="001446BD">
        <w:rPr>
          <w:noProof/>
          <w:szCs w:val="22"/>
        </w:rPr>
        <w:t>1</w:t>
      </w:r>
      <w:r w:rsidR="008E2071" w:rsidRPr="004F0815">
        <w:rPr>
          <w:noProof/>
          <w:szCs w:val="22"/>
        </w:rPr>
        <w:fldChar w:fldCharType="end"/>
      </w:r>
      <w:r w:rsidRPr="004F0815">
        <w:rPr>
          <w:szCs w:val="22"/>
        </w:rPr>
        <w:t xml:space="preserve"> : BNPPARIBAS DANS LE MONDE</w:t>
      </w:r>
      <w:bookmarkEnd w:id="3"/>
    </w:p>
    <w:p w:rsidR="004857D3" w:rsidRPr="004F0815" w:rsidRDefault="004857D3" w:rsidP="004F0815">
      <w:pPr>
        <w:spacing w:line="276" w:lineRule="auto"/>
        <w:ind w:left="360"/>
        <w:jc w:val="both"/>
      </w:pPr>
    </w:p>
    <w:p w:rsidR="004857D3" w:rsidRPr="004F0815" w:rsidRDefault="004857D3" w:rsidP="008E4422">
      <w:pPr>
        <w:pStyle w:val="Titre3"/>
      </w:pPr>
      <w:bookmarkStart w:id="4" w:name="_Toc134997185"/>
      <w:r w:rsidRPr="004F0815">
        <w:t>Quelques chiffres clés</w:t>
      </w:r>
      <w:bookmarkEnd w:id="4"/>
    </w:p>
    <w:p w:rsidR="004857D3" w:rsidRPr="004F0815" w:rsidRDefault="004857D3" w:rsidP="004F0815">
      <w:pPr>
        <w:pStyle w:val="Paragraphedeliste"/>
        <w:numPr>
          <w:ilvl w:val="0"/>
          <w:numId w:val="28"/>
        </w:numPr>
        <w:spacing w:line="276" w:lineRule="auto"/>
        <w:jc w:val="both"/>
      </w:pPr>
      <w:r w:rsidRPr="004F0815">
        <w:t>50,4 Md€ Produit net bancaire</w:t>
      </w:r>
    </w:p>
    <w:p w:rsidR="004857D3" w:rsidRPr="004F0815" w:rsidRDefault="004857D3" w:rsidP="004F0815">
      <w:pPr>
        <w:pStyle w:val="Paragraphedeliste"/>
        <w:numPr>
          <w:ilvl w:val="0"/>
          <w:numId w:val="28"/>
        </w:numPr>
        <w:spacing w:line="276" w:lineRule="auto"/>
        <w:jc w:val="both"/>
      </w:pPr>
      <w:r w:rsidRPr="004F0815">
        <w:t xml:space="preserve">10,2 Md€ Résultat net part du Groupe </w:t>
      </w:r>
    </w:p>
    <w:p w:rsidR="004857D3" w:rsidRPr="004F0815" w:rsidRDefault="004857D3" w:rsidP="004F0815">
      <w:pPr>
        <w:pStyle w:val="Paragraphedeliste"/>
        <w:numPr>
          <w:ilvl w:val="0"/>
          <w:numId w:val="28"/>
        </w:numPr>
        <w:spacing w:line="276" w:lineRule="auto"/>
        <w:jc w:val="both"/>
      </w:pPr>
      <w:r w:rsidRPr="004F0815">
        <w:t xml:space="preserve">12,3 % Ratio CET1 </w:t>
      </w:r>
    </w:p>
    <w:p w:rsidR="004857D3" w:rsidRPr="004F0815" w:rsidRDefault="004857D3" w:rsidP="004F0815">
      <w:pPr>
        <w:pStyle w:val="Paragraphedeliste"/>
        <w:numPr>
          <w:ilvl w:val="0"/>
          <w:numId w:val="28"/>
        </w:numPr>
        <w:spacing w:line="276" w:lineRule="auto"/>
        <w:jc w:val="both"/>
      </w:pPr>
      <w:r w:rsidRPr="004F0815">
        <w:t>461 Md€ Réserve de liquidité immédiatement disponible</w:t>
      </w:r>
    </w:p>
    <w:p w:rsidR="004857D3" w:rsidRPr="004F0815" w:rsidRDefault="004857D3" w:rsidP="004F0815">
      <w:pPr>
        <w:pStyle w:val="Paragraphedeliste"/>
        <w:numPr>
          <w:ilvl w:val="0"/>
          <w:numId w:val="28"/>
        </w:numPr>
        <w:spacing w:line="276" w:lineRule="auto"/>
        <w:jc w:val="both"/>
      </w:pPr>
      <w:r w:rsidRPr="004F0815">
        <w:t>949,6 Md€ de crédits à la clientèle</w:t>
      </w:r>
    </w:p>
    <w:p w:rsidR="004857D3" w:rsidRPr="004F0815" w:rsidRDefault="004857D3" w:rsidP="004F0815">
      <w:pPr>
        <w:pStyle w:val="Paragraphedeliste"/>
        <w:numPr>
          <w:ilvl w:val="0"/>
          <w:numId w:val="28"/>
        </w:numPr>
        <w:spacing w:line="276" w:lineRule="auto"/>
        <w:jc w:val="both"/>
      </w:pPr>
      <w:r w:rsidRPr="004F0815">
        <w:t xml:space="preserve">1 189 Md€ d’actifs gérés par les équipes de l’Asset Management, de BNP Paribas Wealth Management, de BNP Paribas Cardif et de BNP Paribas Real Estate </w:t>
      </w:r>
    </w:p>
    <w:p w:rsidR="004857D3" w:rsidRPr="004F0815" w:rsidRDefault="004857D3" w:rsidP="004F0815">
      <w:pPr>
        <w:pStyle w:val="Paragraphedeliste"/>
        <w:numPr>
          <w:ilvl w:val="0"/>
          <w:numId w:val="28"/>
        </w:numPr>
        <w:spacing w:line="276" w:lineRule="auto"/>
        <w:jc w:val="both"/>
      </w:pPr>
      <w:r w:rsidRPr="004F0815">
        <w:t>N° 1 mondial avec 19,5 Md€ d’obligations vertes (Bloomberg), meilleure banque dans le monde en matière de finance en 2022 (Euromoney).</w:t>
      </w:r>
    </w:p>
    <w:p w:rsidR="004857D3" w:rsidRPr="004F0815" w:rsidRDefault="004857D3" w:rsidP="008E4422">
      <w:pPr>
        <w:pStyle w:val="Titre3"/>
        <w:rPr>
          <w:lang w:val="en-US"/>
        </w:rPr>
      </w:pPr>
      <w:bookmarkStart w:id="5" w:name="_Toc134997186"/>
      <w:r w:rsidRPr="004F0815">
        <w:rPr>
          <w:lang w:val="en-US"/>
        </w:rPr>
        <w:lastRenderedPageBreak/>
        <w:t>BNP Paribas Corporate and Institutional Banking</w:t>
      </w:r>
      <w:bookmarkEnd w:id="5"/>
    </w:p>
    <w:p w:rsidR="00A5606D" w:rsidRPr="004F0815" w:rsidRDefault="00A5606D" w:rsidP="004F0815">
      <w:pPr>
        <w:spacing w:line="276" w:lineRule="auto"/>
      </w:pPr>
      <w:r w:rsidRPr="004F0815">
        <w:t>BNP PARIBAS CORPORATE AND INSTITUTIONAL BANKING propose des solutions financières sur mesure à ses clients institutionnels et entreprises.</w:t>
      </w:r>
    </w:p>
    <w:p w:rsidR="00A5606D" w:rsidRPr="004F0815" w:rsidRDefault="00A5606D" w:rsidP="004F0815">
      <w:pPr>
        <w:spacing w:line="276" w:lineRule="auto"/>
      </w:pPr>
      <w:r w:rsidRPr="004F0815">
        <w:t>Ci-dessous BNP PARIBAS CIB en quelques mots.</w:t>
      </w:r>
    </w:p>
    <w:p w:rsidR="000A2FA7" w:rsidRPr="004F0815" w:rsidRDefault="004857D3" w:rsidP="004F0815">
      <w:pPr>
        <w:keepNext/>
        <w:spacing w:line="276" w:lineRule="auto"/>
        <w:jc w:val="both"/>
      </w:pPr>
      <w:r w:rsidRPr="004F0815">
        <w:rPr>
          <w:noProof/>
          <w:lang w:eastAsia="fr-FR"/>
        </w:rPr>
        <w:drawing>
          <wp:inline distT="0" distB="0" distL="0" distR="0" wp14:anchorId="7543CD54" wp14:editId="6C0C5B23">
            <wp:extent cx="5507990" cy="2228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990" cy="2228850"/>
                    </a:xfrm>
                    <a:prstGeom prst="rect">
                      <a:avLst/>
                    </a:prstGeom>
                  </pic:spPr>
                </pic:pic>
              </a:graphicData>
            </a:graphic>
          </wp:inline>
        </w:drawing>
      </w:r>
    </w:p>
    <w:p w:rsidR="004857D3" w:rsidRPr="004F0815" w:rsidRDefault="000A2FA7" w:rsidP="004F0815">
      <w:pPr>
        <w:pStyle w:val="Lgende"/>
        <w:spacing w:line="276" w:lineRule="auto"/>
        <w:jc w:val="center"/>
        <w:rPr>
          <w:szCs w:val="22"/>
        </w:rPr>
      </w:pPr>
      <w:bookmarkStart w:id="6" w:name="_Toc134995812"/>
      <w:r w:rsidRPr="004F0815">
        <w:rPr>
          <w:szCs w:val="22"/>
        </w:rPr>
        <w:t xml:space="preserve">Figure </w:t>
      </w:r>
      <w:r w:rsidR="008E2071" w:rsidRPr="004F0815">
        <w:rPr>
          <w:szCs w:val="22"/>
        </w:rPr>
        <w:fldChar w:fldCharType="begin"/>
      </w:r>
      <w:r w:rsidR="008E2071" w:rsidRPr="004F0815">
        <w:rPr>
          <w:szCs w:val="22"/>
        </w:rPr>
        <w:instrText xml:space="preserve"> SEQ Figure \* ARABIC </w:instrText>
      </w:r>
      <w:r w:rsidR="008E2071" w:rsidRPr="004F0815">
        <w:rPr>
          <w:szCs w:val="22"/>
        </w:rPr>
        <w:fldChar w:fldCharType="separate"/>
      </w:r>
      <w:r w:rsidR="001446BD">
        <w:rPr>
          <w:noProof/>
          <w:szCs w:val="22"/>
        </w:rPr>
        <w:t>2</w:t>
      </w:r>
      <w:r w:rsidR="008E2071" w:rsidRPr="004F0815">
        <w:rPr>
          <w:noProof/>
          <w:szCs w:val="22"/>
        </w:rPr>
        <w:fldChar w:fldCharType="end"/>
      </w:r>
      <w:r w:rsidRPr="004F0815">
        <w:rPr>
          <w:szCs w:val="22"/>
        </w:rPr>
        <w:t xml:space="preserve"> : BNP PARIBAS CIB</w:t>
      </w:r>
      <w:bookmarkEnd w:id="6"/>
    </w:p>
    <w:p w:rsidR="004857D3" w:rsidRPr="004F0815" w:rsidRDefault="00D91DD6" w:rsidP="004F0815">
      <w:pPr>
        <w:spacing w:line="276" w:lineRule="auto"/>
        <w:jc w:val="both"/>
      </w:pPr>
      <w:r w:rsidRPr="004F0815">
        <w:t>Les activités</w:t>
      </w:r>
      <w:r w:rsidR="004857D3" w:rsidRPr="004F0815">
        <w:t xml:space="preserve"> de se pole opérationnel sont : </w:t>
      </w:r>
    </w:p>
    <w:p w:rsidR="004857D3" w:rsidRPr="004F0815" w:rsidRDefault="004857D3" w:rsidP="004F0815">
      <w:pPr>
        <w:pStyle w:val="Paragraphedeliste"/>
        <w:numPr>
          <w:ilvl w:val="0"/>
          <w:numId w:val="29"/>
        </w:numPr>
        <w:spacing w:line="276" w:lineRule="auto"/>
        <w:jc w:val="both"/>
      </w:pPr>
      <w:r w:rsidRPr="004F0815">
        <w:rPr>
          <w:b/>
        </w:rPr>
        <w:t>G</w:t>
      </w:r>
      <w:r w:rsidR="00FE5045" w:rsidRPr="004F0815">
        <w:rPr>
          <w:b/>
        </w:rPr>
        <w:t>LOBAL MARKETS</w:t>
      </w:r>
      <w:r w:rsidR="00FE5045" w:rsidRPr="004F0815">
        <w:t> : Investissement, couverture, financement, recherche et renseignements sur les marchés dans toutes les classes d’actifs</w:t>
      </w:r>
      <w:r w:rsidR="005E7055" w:rsidRPr="004F0815">
        <w:t>.</w:t>
      </w:r>
    </w:p>
    <w:p w:rsidR="00FE5045" w:rsidRPr="004F0815" w:rsidRDefault="00FE5045" w:rsidP="004F0815">
      <w:pPr>
        <w:pStyle w:val="Paragraphedeliste"/>
        <w:numPr>
          <w:ilvl w:val="0"/>
          <w:numId w:val="29"/>
        </w:numPr>
        <w:spacing w:line="276" w:lineRule="auto"/>
        <w:jc w:val="both"/>
      </w:pPr>
      <w:r w:rsidRPr="004F0815">
        <w:rPr>
          <w:b/>
        </w:rPr>
        <w:t>SECURITIES SERVICES</w:t>
      </w:r>
      <w:r w:rsidRPr="004F0815">
        <w:t xml:space="preserve"> : </w:t>
      </w:r>
      <w:r w:rsidR="0073492E" w:rsidRPr="004F0815">
        <w:t>Services de compensation et de garde, services d’actifs et de fonds, services fiduciaires d’entreprises, services de marché et de financement</w:t>
      </w:r>
      <w:r w:rsidR="005E7055" w:rsidRPr="004F0815">
        <w:t>.</w:t>
      </w:r>
    </w:p>
    <w:p w:rsidR="0073492E" w:rsidRPr="004F0815" w:rsidRDefault="0073492E" w:rsidP="004F0815">
      <w:pPr>
        <w:pStyle w:val="Paragraphedeliste"/>
        <w:numPr>
          <w:ilvl w:val="0"/>
          <w:numId w:val="29"/>
        </w:numPr>
        <w:spacing w:line="276" w:lineRule="auto"/>
        <w:jc w:val="both"/>
        <w:rPr>
          <w:lang w:val="en-US"/>
        </w:rPr>
      </w:pPr>
      <w:r w:rsidRPr="004F0815">
        <w:rPr>
          <w:b/>
          <w:lang w:val="en-US"/>
        </w:rPr>
        <w:t xml:space="preserve">GLOBAL </w:t>
      </w:r>
      <w:r w:rsidR="00A5606D" w:rsidRPr="004F0815">
        <w:rPr>
          <w:b/>
          <w:lang w:val="en-US"/>
        </w:rPr>
        <w:t>BANKING</w:t>
      </w:r>
      <w:r w:rsidR="00A5606D" w:rsidRPr="004F0815">
        <w:rPr>
          <w:lang w:val="en-US"/>
        </w:rPr>
        <w:t>:</w:t>
      </w:r>
      <w:r w:rsidRPr="004F0815">
        <w:rPr>
          <w:lang w:val="en-US"/>
        </w:rPr>
        <w:t xml:space="preserve"> </w:t>
      </w:r>
      <w:r w:rsidR="00A5606D" w:rsidRPr="004F0815">
        <w:rPr>
          <w:lang w:val="en-US"/>
        </w:rPr>
        <w:t>Corporate</w:t>
      </w:r>
      <w:r w:rsidRPr="004F0815">
        <w:rPr>
          <w:lang w:val="en-US"/>
        </w:rPr>
        <w:t xml:space="preserve"> Clients Group, Capital Markets, Transaction Banking and COO Office</w:t>
      </w:r>
      <w:r w:rsidR="005E7055" w:rsidRPr="004F0815">
        <w:rPr>
          <w:lang w:val="en-US"/>
        </w:rPr>
        <w:t>.</w:t>
      </w:r>
    </w:p>
    <w:p w:rsidR="00255BD1" w:rsidRPr="004F0815" w:rsidRDefault="00255BD1" w:rsidP="004F0815">
      <w:pPr>
        <w:pStyle w:val="Titre1"/>
        <w:spacing w:line="276" w:lineRule="auto"/>
        <w:jc w:val="both"/>
        <w:rPr>
          <w:sz w:val="22"/>
          <w:szCs w:val="22"/>
        </w:rPr>
      </w:pPr>
      <w:bookmarkStart w:id="7" w:name="_Toc134997187"/>
      <w:r w:rsidRPr="004F0815">
        <w:rPr>
          <w:sz w:val="22"/>
          <w:szCs w:val="22"/>
        </w:rPr>
        <w:t>STRATEGIE DE TEST</w:t>
      </w:r>
      <w:bookmarkEnd w:id="7"/>
    </w:p>
    <w:p w:rsidR="007F571D" w:rsidRPr="004F0815" w:rsidRDefault="007F571D" w:rsidP="008E4422">
      <w:pPr>
        <w:pStyle w:val="Titre3"/>
      </w:pPr>
      <w:bookmarkStart w:id="8" w:name="_Toc134997188"/>
      <w:r w:rsidRPr="004F0815">
        <w:t>Rappel Présentation du Progiciel CALYPSO</w:t>
      </w:r>
      <w:bookmarkEnd w:id="8"/>
    </w:p>
    <w:p w:rsidR="007F571D" w:rsidRPr="004F0815" w:rsidRDefault="007F571D" w:rsidP="004F0815">
      <w:pPr>
        <w:spacing w:line="276" w:lineRule="auto"/>
        <w:jc w:val="both"/>
      </w:pPr>
      <w:r w:rsidRPr="004F0815">
        <w:t xml:space="preserve">Calypso est un </w:t>
      </w:r>
      <w:r w:rsidR="00B33D28" w:rsidRPr="004F0815">
        <w:t>progiciel</w:t>
      </w:r>
      <w:r w:rsidRPr="004F0815">
        <w:t xml:space="preserve"> développé par Adenza, </w:t>
      </w:r>
      <w:r w:rsidR="00C57AF9" w:rsidRPr="004F0815">
        <w:t>Inc.</w:t>
      </w:r>
      <w:r w:rsidRPr="004F0815">
        <w:t xml:space="preserve"> en langage Java. C’est une suite d’applications intégrant des fonctionnalités </w:t>
      </w:r>
      <w:r w:rsidR="00B33D28" w:rsidRPr="004F0815">
        <w:t>liées</w:t>
      </w:r>
      <w:r w:rsidRPr="004F0815">
        <w:t xml:space="preserve"> au trading et à la gestion des </w:t>
      </w:r>
      <w:r w:rsidR="00B33D28" w:rsidRPr="004F0815">
        <w:t>risques</w:t>
      </w:r>
      <w:r w:rsidRPr="004F0815">
        <w:t xml:space="preserve"> </w:t>
      </w:r>
      <w:r w:rsidR="00B33D28" w:rsidRPr="004F0815">
        <w:t>notamment</w:t>
      </w:r>
      <w:r w:rsidRPr="004F0815">
        <w:t xml:space="preserve"> pour les entreprises ayant des intérêts sur les marchés financiers. </w:t>
      </w:r>
    </w:p>
    <w:p w:rsidR="007F571D" w:rsidRPr="004F0815" w:rsidRDefault="007F571D" w:rsidP="004F0815">
      <w:pPr>
        <w:spacing w:line="276" w:lineRule="auto"/>
        <w:jc w:val="both"/>
      </w:pPr>
      <w:r w:rsidRPr="004F0815">
        <w:t>Il faut bien comprendre que l’application Calypso fournit des fonctionnalités très étendues pour toutes les entités d’une banque, à savoir :</w:t>
      </w:r>
    </w:p>
    <w:p w:rsidR="007F571D" w:rsidRPr="004F0815" w:rsidRDefault="007F571D" w:rsidP="004F0815">
      <w:pPr>
        <w:pStyle w:val="Listepuces"/>
        <w:spacing w:line="276" w:lineRule="auto"/>
      </w:pPr>
      <w:r w:rsidRPr="004F0815">
        <w:t xml:space="preserve">Front Office (ou « FO »): c’est la partie la plus proche du marché, en charge de la négociation et du traitement des opérations financières avec les contreparties. </w:t>
      </w:r>
    </w:p>
    <w:p w:rsidR="007F571D" w:rsidRPr="004F0815" w:rsidRDefault="007F571D" w:rsidP="004F0815">
      <w:pPr>
        <w:pStyle w:val="Listepuces"/>
        <w:spacing w:line="276" w:lineRule="auto"/>
      </w:pPr>
      <w:r w:rsidRPr="004F0815">
        <w:t xml:space="preserve">Middle Office (ou « MO »): il s’agit des services financiers en charge du contrôle des positions bookées par le front office et de suivi des litiges remontés par le Back Office </w:t>
      </w:r>
    </w:p>
    <w:p w:rsidR="007F571D" w:rsidRPr="004F0815" w:rsidRDefault="007F571D" w:rsidP="004F0815">
      <w:pPr>
        <w:pStyle w:val="Listepuces"/>
        <w:spacing w:line="276" w:lineRule="auto"/>
      </w:pPr>
      <w:r w:rsidRPr="004F0815">
        <w:lastRenderedPageBreak/>
        <w:t xml:space="preserve">Back Office (ou « BO »): c’est le département qui est en charge de contrôle des échanges, du règlement et de la livraison ou encore des activités de régulation. </w:t>
      </w:r>
    </w:p>
    <w:p w:rsidR="007F571D" w:rsidRPr="004F0815" w:rsidRDefault="007F571D" w:rsidP="004F0815">
      <w:pPr>
        <w:pStyle w:val="Listepuces"/>
        <w:numPr>
          <w:ilvl w:val="0"/>
          <w:numId w:val="0"/>
        </w:numPr>
        <w:spacing w:line="276" w:lineRule="auto"/>
      </w:pPr>
      <w:r w:rsidRPr="004F0815">
        <w:t>D’autres grandes banques françaises ont fait le choix de l’utiliser comme la Société Générale, la Banque Postale, Natixis ou encore la Banque de France.</w:t>
      </w:r>
    </w:p>
    <w:p w:rsidR="007F571D" w:rsidRPr="004F0815" w:rsidRDefault="007F571D" w:rsidP="004F0815">
      <w:pPr>
        <w:pStyle w:val="Listepuces"/>
        <w:numPr>
          <w:ilvl w:val="0"/>
          <w:numId w:val="0"/>
        </w:numPr>
        <w:spacing w:line="276" w:lineRule="auto"/>
      </w:pPr>
      <w:r w:rsidRPr="004F0815">
        <w:t>Chez BNP Paribas, Calypso est utilisé comme outil du BackOffice, alimenté grâce aux données fournies par le FrontOffice.</w:t>
      </w:r>
    </w:p>
    <w:p w:rsidR="004969EB" w:rsidRPr="004F0815" w:rsidRDefault="00C05D32" w:rsidP="004F0815">
      <w:pPr>
        <w:pStyle w:val="Listepuces"/>
        <w:numPr>
          <w:ilvl w:val="0"/>
          <w:numId w:val="0"/>
        </w:numPr>
        <w:spacing w:line="276" w:lineRule="auto"/>
      </w:pPr>
      <w:r w:rsidRPr="004F0815">
        <w:t>Au sein de notre équipe, nous comptons au total 5 environnement</w:t>
      </w:r>
      <w:r w:rsidR="004969EB" w:rsidRPr="004F0815">
        <w:t xml:space="preserve"> (serveur d’application et serveur de base de données)</w:t>
      </w:r>
      <w:r w:rsidRPr="004F0815">
        <w:t xml:space="preserve"> de DEV Calypso, </w:t>
      </w:r>
      <w:r w:rsidR="004969EB" w:rsidRPr="004F0815">
        <w:t>8 environnement de Test, un environnement de PREPROD et la PROD.</w:t>
      </w:r>
    </w:p>
    <w:p w:rsidR="007F571D" w:rsidRPr="004F0815" w:rsidRDefault="00C57AF9" w:rsidP="008E4422">
      <w:pPr>
        <w:pStyle w:val="Titre3"/>
      </w:pPr>
      <w:bookmarkStart w:id="9" w:name="_Toc134997189"/>
      <w:r w:rsidRPr="004F0815">
        <w:t>PRESENTAION DE L’Organisation de projet</w:t>
      </w:r>
      <w:bookmarkEnd w:id="9"/>
    </w:p>
    <w:p w:rsidR="007F571D" w:rsidRPr="004F0815" w:rsidRDefault="007F571D" w:rsidP="004F0815">
      <w:pPr>
        <w:spacing w:line="276" w:lineRule="auto"/>
      </w:pPr>
      <w:r w:rsidRPr="004F0815">
        <w:t xml:space="preserve">Les projets sont menés en méthodologie Agile : Nous travaillons sur des cycles itératifs appelés "Sprint" d'une durée de deux semaines et des Releases d’un mois et demi. </w:t>
      </w:r>
    </w:p>
    <w:p w:rsidR="007F571D" w:rsidRPr="004F0815" w:rsidRDefault="007F571D" w:rsidP="004F0815">
      <w:pPr>
        <w:spacing w:line="276" w:lineRule="auto"/>
      </w:pPr>
      <w:r w:rsidRPr="004F0815">
        <w:t xml:space="preserve">La méthodologie agile que l’équipe MFS Calypso a adopté, même si elle s’inspire de la méthode </w:t>
      </w:r>
      <w:r w:rsidR="00C57AF9" w:rsidRPr="004F0815">
        <w:t>Scrum,</w:t>
      </w:r>
      <w:r w:rsidRPr="004F0815">
        <w:t xml:space="preserve"> n’est identique à aucun type de méthode agile</w:t>
      </w:r>
      <w:r w:rsidR="00B33D28" w:rsidRPr="004F0815">
        <w:t>, et s’avère être propre à notre</w:t>
      </w:r>
      <w:r w:rsidRPr="004F0815">
        <w:t xml:space="preserve"> équipe.</w:t>
      </w:r>
    </w:p>
    <w:p w:rsidR="0004409C" w:rsidRPr="004F0815" w:rsidRDefault="0004409C" w:rsidP="004F0815">
      <w:pPr>
        <w:spacing w:line="276" w:lineRule="auto"/>
      </w:pPr>
      <w:r w:rsidRPr="004F0815">
        <w:t>Le cycle</w:t>
      </w:r>
      <w:r w:rsidR="004969EB" w:rsidRPr="004F0815">
        <w:t xml:space="preserve"> de vie standard d’une Release</w:t>
      </w:r>
      <w:r w:rsidRPr="004F0815">
        <w:t xml:space="preserve"> est la suivante :</w:t>
      </w:r>
    </w:p>
    <w:p w:rsidR="001446BD" w:rsidRDefault="007F5201" w:rsidP="001446BD">
      <w:pPr>
        <w:keepNext/>
        <w:spacing w:line="276" w:lineRule="auto"/>
        <w:jc w:val="center"/>
      </w:pPr>
      <w:r w:rsidRPr="004F0815">
        <w:rPr>
          <w:noProof/>
          <w:lang w:eastAsia="fr-FR"/>
        </w:rPr>
        <w:drawing>
          <wp:inline distT="0" distB="0" distL="0" distR="0" wp14:anchorId="57304A7E" wp14:editId="72A6B06B">
            <wp:extent cx="2619375" cy="2533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75" cy="2533650"/>
                    </a:xfrm>
                    <a:prstGeom prst="rect">
                      <a:avLst/>
                    </a:prstGeom>
                  </pic:spPr>
                </pic:pic>
              </a:graphicData>
            </a:graphic>
          </wp:inline>
        </w:drawing>
      </w:r>
    </w:p>
    <w:p w:rsidR="0004409C" w:rsidRPr="004F0815" w:rsidRDefault="001446BD" w:rsidP="001446BD">
      <w:pPr>
        <w:pStyle w:val="Lgende"/>
        <w:jc w:val="center"/>
        <w:rPr>
          <w:szCs w:val="22"/>
        </w:rPr>
      </w:pPr>
      <w:bookmarkStart w:id="10" w:name="_Toc134995813"/>
      <w:r>
        <w:t xml:space="preserve">Figure </w:t>
      </w:r>
      <w:r>
        <w:fldChar w:fldCharType="begin"/>
      </w:r>
      <w:r>
        <w:instrText xml:space="preserve"> SEQ Figure \* ARABIC </w:instrText>
      </w:r>
      <w:r>
        <w:fldChar w:fldCharType="separate"/>
      </w:r>
      <w:r>
        <w:rPr>
          <w:noProof/>
        </w:rPr>
        <w:t>3</w:t>
      </w:r>
      <w:r>
        <w:fldChar w:fldCharType="end"/>
      </w:r>
      <w:r>
        <w:t xml:space="preserve"> : CYCLE DE VIE D'UNE RELEASE</w:t>
      </w:r>
      <w:bookmarkEnd w:id="10"/>
    </w:p>
    <w:p w:rsidR="00A14C5F" w:rsidRPr="004F0815" w:rsidRDefault="007F5201" w:rsidP="004F0815">
      <w:pPr>
        <w:pStyle w:val="Listepuces"/>
        <w:spacing w:line="276" w:lineRule="auto"/>
      </w:pPr>
      <w:r w:rsidRPr="004F0815">
        <w:t>Dev</w:t>
      </w:r>
      <w:r w:rsidR="00A14C5F" w:rsidRPr="004F0815">
        <w:t> :</w:t>
      </w:r>
      <w:r w:rsidRPr="004F0815">
        <w:t xml:space="preserve"> </w:t>
      </w:r>
      <w:r w:rsidR="00A14C5F" w:rsidRPr="004F0815">
        <w:t xml:space="preserve">phase de </w:t>
      </w:r>
      <w:r w:rsidRPr="004F0815">
        <w:t>développement</w:t>
      </w:r>
      <w:r w:rsidR="00A14C5F" w:rsidRPr="004F0815">
        <w:t xml:space="preserve"> des </w:t>
      </w:r>
      <w:r w:rsidRPr="004F0815">
        <w:t>différents</w:t>
      </w:r>
      <w:r w:rsidR="00A14C5F" w:rsidRPr="004F0815">
        <w:t xml:space="preserve"> sujets.</w:t>
      </w:r>
    </w:p>
    <w:p w:rsidR="00A14C5F" w:rsidRPr="004F0815" w:rsidRDefault="00A14C5F" w:rsidP="004F0815">
      <w:pPr>
        <w:pStyle w:val="Listepuces"/>
        <w:spacing w:line="276" w:lineRule="auto"/>
      </w:pPr>
      <w:r w:rsidRPr="004F0815">
        <w:t>IST :</w:t>
      </w:r>
      <w:r w:rsidR="00C57AF9" w:rsidRPr="004F0815">
        <w:t xml:space="preserve">  </w:t>
      </w:r>
      <w:r w:rsidRPr="004F0815">
        <w:t>phase de test par l’équipe IT.</w:t>
      </w:r>
    </w:p>
    <w:p w:rsidR="00A14C5F" w:rsidRPr="004F0815" w:rsidRDefault="00A14C5F" w:rsidP="004F0815">
      <w:pPr>
        <w:pStyle w:val="Listepuces"/>
        <w:spacing w:line="276" w:lineRule="auto"/>
      </w:pPr>
      <w:r w:rsidRPr="004F0815">
        <w:t>UAT </w:t>
      </w:r>
      <w:r w:rsidR="00C57AF9" w:rsidRPr="004F0815">
        <w:t>(</w:t>
      </w:r>
      <w:r w:rsidRPr="004F0815">
        <w:t>USER ACCEPTANCE TEST</w:t>
      </w:r>
      <w:r w:rsidR="00C57AF9" w:rsidRPr="004F0815">
        <w:t xml:space="preserve">) : </w:t>
      </w:r>
      <w:r w:rsidRPr="004F0815">
        <w:t>phase de test effectué par les utilisateurs.</w:t>
      </w:r>
    </w:p>
    <w:p w:rsidR="007F5201" w:rsidRPr="004F0815" w:rsidRDefault="007F5201" w:rsidP="004F0815">
      <w:pPr>
        <w:pStyle w:val="Listepuces"/>
        <w:spacing w:line="276" w:lineRule="auto"/>
      </w:pPr>
      <w:r w:rsidRPr="004F0815">
        <w:t xml:space="preserve">NRT : phase de test de régression globale. </w:t>
      </w:r>
    </w:p>
    <w:p w:rsidR="0004409C" w:rsidRPr="004F0815" w:rsidRDefault="00A14C5F" w:rsidP="00260D09">
      <w:pPr>
        <w:pStyle w:val="Listepuces"/>
        <w:spacing w:line="276" w:lineRule="auto"/>
      </w:pPr>
      <w:r w:rsidRPr="004F0815">
        <w:t>Go Live : phase de déploiement en PROD des nouveaux développements.</w:t>
      </w:r>
    </w:p>
    <w:p w:rsidR="00790E17" w:rsidRPr="004F0815" w:rsidRDefault="0004409C" w:rsidP="008E4422">
      <w:pPr>
        <w:pStyle w:val="Titre3"/>
        <w:rPr>
          <w:rStyle w:val="Titre2Car"/>
        </w:rPr>
      </w:pPr>
      <w:bookmarkStart w:id="11" w:name="_Toc134997190"/>
      <w:r w:rsidRPr="004F0815">
        <w:lastRenderedPageBreak/>
        <w:t>Test et Séquence d’intégration</w:t>
      </w:r>
      <w:bookmarkEnd w:id="11"/>
    </w:p>
    <w:p w:rsidR="00475762" w:rsidRPr="004F0815" w:rsidRDefault="00475762" w:rsidP="004F0815">
      <w:pPr>
        <w:spacing w:line="276" w:lineRule="auto"/>
      </w:pPr>
      <w:r w:rsidRPr="004F0815">
        <w:t>Dans no</w:t>
      </w:r>
      <w:r w:rsidR="00B33D28" w:rsidRPr="004F0815">
        <w:t>tre équipe, des tests interviennent dans</w:t>
      </w:r>
      <w:r w:rsidRPr="004F0815">
        <w:t xml:space="preserve"> différentes phases du cycle d’une Release.</w:t>
      </w:r>
    </w:p>
    <w:p w:rsidR="00475762" w:rsidRPr="004F0815" w:rsidRDefault="00821E1D" w:rsidP="004F0815">
      <w:pPr>
        <w:pStyle w:val="Listepuces"/>
        <w:spacing w:line="276" w:lineRule="auto"/>
      </w:pPr>
      <w:r w:rsidRPr="004F0815">
        <w:t>Analyse : Les différents cas</w:t>
      </w:r>
      <w:r w:rsidR="00475762" w:rsidRPr="004F0815">
        <w:t xml:space="preserve"> de test (technique et fonctionnel) sont rédigés pendant cette phase</w:t>
      </w:r>
      <w:r w:rsidRPr="004F0815">
        <w:t xml:space="preserve"> par l’équipe IT (BA, TA, ou Testeur)</w:t>
      </w:r>
      <w:r w:rsidR="00475762" w:rsidRPr="004F0815">
        <w:t>.</w:t>
      </w:r>
      <w:r w:rsidR="00F54F57" w:rsidRPr="004F0815">
        <w:t xml:space="preserve"> Ils sont rédigé</w:t>
      </w:r>
      <w:r w:rsidRPr="004F0815">
        <w:t>s</w:t>
      </w:r>
      <w:r w:rsidR="00F54F57" w:rsidRPr="004F0815">
        <w:t xml:space="preserve"> sur la plateforme d’automatisation </w:t>
      </w:r>
      <w:r w:rsidRPr="004F0815">
        <w:t>de test</w:t>
      </w:r>
      <w:r w:rsidR="00F54F57" w:rsidRPr="004F0815">
        <w:t xml:space="preserve"> OCTANE.</w:t>
      </w:r>
    </w:p>
    <w:p w:rsidR="001446BD" w:rsidRDefault="00821E1D" w:rsidP="001446BD">
      <w:pPr>
        <w:pStyle w:val="Listepuces"/>
        <w:keepNext/>
        <w:numPr>
          <w:ilvl w:val="0"/>
          <w:numId w:val="0"/>
        </w:numPr>
        <w:spacing w:line="276" w:lineRule="auto"/>
        <w:ind w:left="720"/>
        <w:jc w:val="center"/>
      </w:pPr>
      <w:r w:rsidRPr="004F0815">
        <w:rPr>
          <w:noProof/>
          <w:lang w:eastAsia="fr-FR"/>
        </w:rPr>
        <w:drawing>
          <wp:inline distT="0" distB="0" distL="0" distR="0" wp14:anchorId="3AEA3074" wp14:editId="5C73F0D3">
            <wp:extent cx="5507990" cy="25800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990" cy="2580005"/>
                    </a:xfrm>
                    <a:prstGeom prst="rect">
                      <a:avLst/>
                    </a:prstGeom>
                  </pic:spPr>
                </pic:pic>
              </a:graphicData>
            </a:graphic>
          </wp:inline>
        </w:drawing>
      </w:r>
    </w:p>
    <w:p w:rsidR="00821E1D" w:rsidRPr="004F0815" w:rsidRDefault="001446BD" w:rsidP="001446BD">
      <w:pPr>
        <w:pStyle w:val="Lgende"/>
        <w:jc w:val="center"/>
        <w:rPr>
          <w:szCs w:val="22"/>
        </w:rPr>
      </w:pPr>
      <w:bookmarkStart w:id="12" w:name="_Toc134995814"/>
      <w:r>
        <w:t xml:space="preserve">Figure </w:t>
      </w:r>
      <w:r>
        <w:fldChar w:fldCharType="begin"/>
      </w:r>
      <w:r>
        <w:instrText xml:space="preserve"> SEQ Figure \* ARABIC </w:instrText>
      </w:r>
      <w:r>
        <w:fldChar w:fldCharType="separate"/>
      </w:r>
      <w:r>
        <w:rPr>
          <w:noProof/>
        </w:rPr>
        <w:t>4</w:t>
      </w:r>
      <w:r>
        <w:fldChar w:fldCharType="end"/>
      </w:r>
      <w:r>
        <w:t xml:space="preserve"> : PRESENTATION D'OCTANE</w:t>
      </w:r>
      <w:bookmarkEnd w:id="12"/>
    </w:p>
    <w:p w:rsidR="00475762" w:rsidRPr="004F0815" w:rsidRDefault="00B33D28" w:rsidP="004F0815">
      <w:pPr>
        <w:pStyle w:val="Listepuces"/>
        <w:spacing w:line="276" w:lineRule="auto"/>
      </w:pPr>
      <w:r w:rsidRPr="004F0815">
        <w:t>Développement</w:t>
      </w:r>
      <w:r w:rsidR="00475762" w:rsidRPr="004F0815">
        <w:t> : Les tests unitaires sont effectués par les développeurs pour valider que les nouveaux développements fonctionnent correctement sans bugs techniques.</w:t>
      </w:r>
    </w:p>
    <w:p w:rsidR="00475762" w:rsidRPr="004F0815" w:rsidRDefault="00475762" w:rsidP="004F0815">
      <w:pPr>
        <w:pStyle w:val="Listepuces"/>
        <w:spacing w:line="276" w:lineRule="auto"/>
      </w:pPr>
      <w:r w:rsidRPr="004F0815">
        <w:t xml:space="preserve">IST : Deux types de test sont réalisés en </w:t>
      </w:r>
      <w:r w:rsidR="00B33D28" w:rsidRPr="004F0815">
        <w:t>parallèle</w:t>
      </w:r>
      <w:r w:rsidRPr="004F0815">
        <w:t xml:space="preserve">, </w:t>
      </w:r>
      <w:r w:rsidR="00B33D28" w:rsidRPr="004F0815">
        <w:t>les tests</w:t>
      </w:r>
      <w:r w:rsidRPr="004F0815">
        <w:t xml:space="preserve"> de </w:t>
      </w:r>
      <w:r w:rsidR="00B33D28" w:rsidRPr="004F0815">
        <w:t>régression</w:t>
      </w:r>
      <w:r w:rsidRPr="004F0815">
        <w:t xml:space="preserve"> et les tests d’</w:t>
      </w:r>
      <w:r w:rsidR="00B33D28" w:rsidRPr="004F0815">
        <w:t>intégrations</w:t>
      </w:r>
      <w:r w:rsidRPr="004F0815">
        <w:t>.</w:t>
      </w:r>
    </w:p>
    <w:p w:rsidR="00475762" w:rsidRPr="004F0815" w:rsidRDefault="00475762" w:rsidP="004F0815">
      <w:pPr>
        <w:pStyle w:val="Listepuces"/>
        <w:spacing w:line="276" w:lineRule="auto"/>
      </w:pPr>
      <w:r w:rsidRPr="004F0815">
        <w:t xml:space="preserve">UAT : Trois types de tests sont effectué durant cette phase : </w:t>
      </w:r>
    </w:p>
    <w:p w:rsidR="00475762" w:rsidRPr="004F0815" w:rsidRDefault="00475762" w:rsidP="004F0815">
      <w:pPr>
        <w:pStyle w:val="Listepuces"/>
        <w:numPr>
          <w:ilvl w:val="0"/>
          <w:numId w:val="32"/>
        </w:numPr>
        <w:spacing w:line="276" w:lineRule="auto"/>
      </w:pPr>
      <w:r w:rsidRPr="004F0815">
        <w:t xml:space="preserve">Les tests fonctionnels de </w:t>
      </w:r>
      <w:r w:rsidR="00B33D28" w:rsidRPr="004F0815">
        <w:t>régression</w:t>
      </w:r>
      <w:r w:rsidRPr="004F0815">
        <w:t> : effectué par les utilisateurs</w:t>
      </w:r>
    </w:p>
    <w:p w:rsidR="00475762" w:rsidRPr="004F0815" w:rsidRDefault="00475762" w:rsidP="004F0815">
      <w:pPr>
        <w:pStyle w:val="Listepuces"/>
        <w:numPr>
          <w:ilvl w:val="0"/>
          <w:numId w:val="32"/>
        </w:numPr>
        <w:spacing w:line="276" w:lineRule="auto"/>
      </w:pPr>
      <w:r w:rsidRPr="004F0815">
        <w:t>Les tests d’acception de l’utilisateur : effectué par les utilisateurs sur de nouvelles fonctionnalités.</w:t>
      </w:r>
    </w:p>
    <w:p w:rsidR="00475762" w:rsidRPr="004F0815" w:rsidRDefault="00475762" w:rsidP="004F0815">
      <w:pPr>
        <w:pStyle w:val="Listepuces"/>
        <w:numPr>
          <w:ilvl w:val="0"/>
          <w:numId w:val="32"/>
        </w:numPr>
        <w:spacing w:line="276" w:lineRule="auto"/>
      </w:pPr>
      <w:r w:rsidRPr="004F0815">
        <w:t>Les tests d’acceptation technique : effectué par l’équipe IT sur les changements techniques.</w:t>
      </w:r>
    </w:p>
    <w:p w:rsidR="004969EB" w:rsidRPr="004F0815" w:rsidRDefault="00B33D28" w:rsidP="004F0815">
      <w:pPr>
        <w:pStyle w:val="Listepuces"/>
        <w:spacing w:line="276" w:lineRule="auto"/>
      </w:pPr>
      <w:r w:rsidRPr="004F0815">
        <w:t>Régression</w:t>
      </w:r>
      <w:r w:rsidR="00475762" w:rsidRPr="004F0815">
        <w:t xml:space="preserve"> GLOBAL : Ici nous effectuons un test global de non </w:t>
      </w:r>
      <w:r w:rsidRPr="004F0815">
        <w:t>régression</w:t>
      </w:r>
      <w:r w:rsidR="00475762" w:rsidRPr="004F0815">
        <w:t xml:space="preserve"> effectué sur un environnement dédié si possible sur une fonctionnalité critique. Cette phase se </w:t>
      </w:r>
      <w:r w:rsidRPr="004F0815">
        <w:t>déroule</w:t>
      </w:r>
      <w:r w:rsidR="00475762" w:rsidRPr="004F0815">
        <w:t xml:space="preserve"> pendant 5 jours et le jeu de test est partagé avec l’équipe </w:t>
      </w:r>
      <w:r w:rsidR="00790C61" w:rsidRPr="004F0815">
        <w:t>business</w:t>
      </w:r>
      <w:r w:rsidR="00475762" w:rsidRPr="004F0815">
        <w:t>.</w:t>
      </w:r>
    </w:p>
    <w:p w:rsidR="00475762" w:rsidRPr="004F0815" w:rsidRDefault="004F0815" w:rsidP="008E4422">
      <w:pPr>
        <w:pStyle w:val="Titre3"/>
      </w:pPr>
      <w:bookmarkStart w:id="13" w:name="_Toc134997191"/>
      <w:r w:rsidRPr="004F0815">
        <w:t>Objectifs et critère DE TESTS</w:t>
      </w:r>
      <w:r w:rsidR="00475762" w:rsidRPr="004F0815">
        <w:t>.</w:t>
      </w:r>
      <w:bookmarkEnd w:id="13"/>
    </w:p>
    <w:p w:rsidR="00475762" w:rsidRPr="004F0815" w:rsidRDefault="00475762" w:rsidP="004F0815">
      <w:pPr>
        <w:spacing w:line="276" w:lineRule="auto"/>
      </w:pPr>
    </w:p>
    <w:p w:rsidR="0004409C" w:rsidRPr="00260D09" w:rsidRDefault="00475762" w:rsidP="008E4422">
      <w:pPr>
        <w:pStyle w:val="Titre4"/>
      </w:pPr>
      <w:r w:rsidRPr="00260D09">
        <w:lastRenderedPageBreak/>
        <w:t>Tests unitaires</w:t>
      </w:r>
    </w:p>
    <w:p w:rsidR="001446BD" w:rsidRDefault="001446BD" w:rsidP="001446BD">
      <w:pPr>
        <w:pStyle w:val="Lgende"/>
        <w:keepNext/>
      </w:pPr>
      <w:bookmarkStart w:id="14" w:name="_Toc134995779"/>
      <w:r>
        <w:t xml:space="preserve">Tableau </w:t>
      </w:r>
      <w:r>
        <w:fldChar w:fldCharType="begin"/>
      </w:r>
      <w:r>
        <w:instrText xml:space="preserve"> SEQ Tableau \* ARABIC </w:instrText>
      </w:r>
      <w:r>
        <w:fldChar w:fldCharType="separate"/>
      </w:r>
      <w:r>
        <w:rPr>
          <w:noProof/>
        </w:rPr>
        <w:t>1</w:t>
      </w:r>
      <w:r>
        <w:fldChar w:fldCharType="end"/>
      </w:r>
      <w:r>
        <w:t xml:space="preserve"> : TEST UNITAIRE</w:t>
      </w:r>
      <w:bookmarkEnd w:id="14"/>
    </w:p>
    <w:tbl>
      <w:tblPr>
        <w:tblStyle w:val="Grilledutableau"/>
        <w:tblW w:w="0" w:type="auto"/>
        <w:tblLook w:val="04A0" w:firstRow="1" w:lastRow="0" w:firstColumn="1" w:lastColumn="0" w:noHBand="0" w:noVBand="1"/>
      </w:tblPr>
      <w:tblGrid>
        <w:gridCol w:w="1980"/>
        <w:gridCol w:w="6684"/>
      </w:tblGrid>
      <w:tr w:rsidR="006477BD" w:rsidRPr="004F0815" w:rsidTr="006477BD">
        <w:tc>
          <w:tcPr>
            <w:tcW w:w="1980" w:type="dxa"/>
          </w:tcPr>
          <w:p w:rsidR="006477BD" w:rsidRPr="004F0815" w:rsidRDefault="006477BD" w:rsidP="004F0815">
            <w:pPr>
              <w:spacing w:line="276" w:lineRule="auto"/>
            </w:pPr>
            <w:r w:rsidRPr="004F0815">
              <w:t>Test Unitaire</w:t>
            </w:r>
          </w:p>
        </w:tc>
        <w:tc>
          <w:tcPr>
            <w:tcW w:w="6684" w:type="dxa"/>
          </w:tcPr>
          <w:p w:rsidR="006477BD" w:rsidRPr="004F0815" w:rsidRDefault="006477BD" w:rsidP="004F0815">
            <w:pPr>
              <w:spacing w:line="276" w:lineRule="auto"/>
            </w:pPr>
          </w:p>
        </w:tc>
      </w:tr>
      <w:tr w:rsidR="006477BD" w:rsidRPr="004F0815" w:rsidTr="006477BD">
        <w:tc>
          <w:tcPr>
            <w:tcW w:w="1980" w:type="dxa"/>
          </w:tcPr>
          <w:p w:rsidR="006477BD" w:rsidRPr="004F0815" w:rsidRDefault="006477BD" w:rsidP="004F0815">
            <w:pPr>
              <w:spacing w:line="276" w:lineRule="auto"/>
            </w:pPr>
            <w:r w:rsidRPr="004F0815">
              <w:t>Objectif du test</w:t>
            </w:r>
          </w:p>
        </w:tc>
        <w:tc>
          <w:tcPr>
            <w:tcW w:w="6684" w:type="dxa"/>
          </w:tcPr>
          <w:p w:rsidR="006477BD" w:rsidRPr="004F0815" w:rsidRDefault="006477BD" w:rsidP="004F0815">
            <w:pPr>
              <w:spacing w:line="276" w:lineRule="auto"/>
            </w:pPr>
            <w:r w:rsidRPr="004F0815">
              <w:t xml:space="preserve">A la responsabilité de l’équipe de </w:t>
            </w:r>
            <w:r w:rsidR="00B33D28" w:rsidRPr="004F0815">
              <w:t>développement</w:t>
            </w:r>
            <w:r w:rsidRPr="004F0815">
              <w:t xml:space="preserve">, ces tests ont pour objectif de vérifier que les développements fonctionnent correctement sans bugs techniques, et de s’assurer </w:t>
            </w:r>
            <w:r w:rsidR="00B33D28" w:rsidRPr="004F0815">
              <w:t xml:space="preserve">que </w:t>
            </w:r>
            <w:r w:rsidRPr="004F0815">
              <w:t xml:space="preserve">le code </w:t>
            </w:r>
            <w:r w:rsidR="00B33D28" w:rsidRPr="004F0815">
              <w:t>développé</w:t>
            </w:r>
            <w:r w:rsidRPr="004F0815">
              <w:t xml:space="preserve"> est conforme aux règle sonar Bp2s.</w:t>
            </w:r>
          </w:p>
        </w:tc>
      </w:tr>
      <w:tr w:rsidR="006477BD" w:rsidRPr="004F0815" w:rsidTr="006477BD">
        <w:tc>
          <w:tcPr>
            <w:tcW w:w="1980" w:type="dxa"/>
          </w:tcPr>
          <w:p w:rsidR="006477BD" w:rsidRPr="004F0815" w:rsidRDefault="006477BD" w:rsidP="004F0815">
            <w:pPr>
              <w:spacing w:line="276" w:lineRule="auto"/>
            </w:pPr>
            <w:r w:rsidRPr="004F0815">
              <w:t>Effectué par</w:t>
            </w:r>
          </w:p>
        </w:tc>
        <w:tc>
          <w:tcPr>
            <w:tcW w:w="6684" w:type="dxa"/>
          </w:tcPr>
          <w:p w:rsidR="006477BD" w:rsidRPr="004F0815" w:rsidRDefault="006477BD" w:rsidP="004F0815">
            <w:pPr>
              <w:spacing w:line="276" w:lineRule="auto"/>
            </w:pPr>
            <w:r w:rsidRPr="004F0815">
              <w:t>Le développeur dont est assigné la modification. Il est en charge de :</w:t>
            </w:r>
          </w:p>
          <w:p w:rsidR="006477BD" w:rsidRPr="004F0815" w:rsidRDefault="006477BD" w:rsidP="004F0815">
            <w:pPr>
              <w:pStyle w:val="Paragraphedeliste"/>
              <w:numPr>
                <w:ilvl w:val="0"/>
                <w:numId w:val="34"/>
              </w:numPr>
              <w:spacing w:line="276" w:lineRule="auto"/>
            </w:pPr>
            <w:r w:rsidRPr="004F0815">
              <w:t>La prépa</w:t>
            </w:r>
            <w:r w:rsidR="00B33D28" w:rsidRPr="004F0815">
              <w:t>ra</w:t>
            </w:r>
            <w:r w:rsidRPr="004F0815">
              <w:t>tion et l’</w:t>
            </w:r>
            <w:r w:rsidR="00B33D28" w:rsidRPr="004F0815">
              <w:t>exécution</w:t>
            </w:r>
            <w:r w:rsidRPr="004F0815">
              <w:t xml:space="preserve"> de ses tests.</w:t>
            </w:r>
          </w:p>
          <w:p w:rsidR="006477BD" w:rsidRPr="004F0815" w:rsidRDefault="006477BD" w:rsidP="004F0815">
            <w:pPr>
              <w:pStyle w:val="Paragraphedeliste"/>
              <w:numPr>
                <w:ilvl w:val="0"/>
                <w:numId w:val="34"/>
              </w:numPr>
              <w:spacing w:line="276" w:lineRule="auto"/>
            </w:pPr>
            <w:r w:rsidRPr="004F0815">
              <w:t>L’analyse et la correction des défauts de code.</w:t>
            </w:r>
          </w:p>
        </w:tc>
      </w:tr>
      <w:tr w:rsidR="006477BD" w:rsidRPr="004F0815" w:rsidTr="006477BD">
        <w:tc>
          <w:tcPr>
            <w:tcW w:w="1980" w:type="dxa"/>
          </w:tcPr>
          <w:p w:rsidR="006477BD" w:rsidRPr="004F0815" w:rsidRDefault="00B33D28" w:rsidP="004F0815">
            <w:pPr>
              <w:spacing w:line="276" w:lineRule="auto"/>
            </w:pPr>
            <w:r w:rsidRPr="004F0815">
              <w:t>Prérequis</w:t>
            </w:r>
          </w:p>
        </w:tc>
        <w:tc>
          <w:tcPr>
            <w:tcW w:w="6684" w:type="dxa"/>
          </w:tcPr>
          <w:p w:rsidR="006477BD" w:rsidRPr="004F0815" w:rsidRDefault="006477BD" w:rsidP="004F0815">
            <w:pPr>
              <w:pStyle w:val="Paragraphedeliste"/>
              <w:numPr>
                <w:ilvl w:val="0"/>
                <w:numId w:val="35"/>
              </w:numPr>
              <w:spacing w:line="276" w:lineRule="auto"/>
            </w:pPr>
            <w:r w:rsidRPr="004F0815">
              <w:t xml:space="preserve">Environnement de </w:t>
            </w:r>
            <w:r w:rsidR="00B33D28" w:rsidRPr="004F0815">
              <w:t>développement</w:t>
            </w:r>
            <w:r w:rsidRPr="004F0815">
              <w:t xml:space="preserve"> soit up</w:t>
            </w:r>
          </w:p>
          <w:p w:rsidR="006477BD" w:rsidRPr="004F0815" w:rsidRDefault="006477BD" w:rsidP="004F0815">
            <w:pPr>
              <w:pStyle w:val="Paragraphedeliste"/>
              <w:numPr>
                <w:ilvl w:val="0"/>
                <w:numId w:val="35"/>
              </w:numPr>
              <w:spacing w:line="276" w:lineRule="auto"/>
            </w:pPr>
            <w:r w:rsidRPr="004F0815">
              <w:t xml:space="preserve">Le </w:t>
            </w:r>
            <w:r w:rsidR="00B33D28" w:rsidRPr="004F0815">
              <w:t>schéma</w:t>
            </w:r>
            <w:r w:rsidRPr="004F0815">
              <w:t xml:space="preserve"> de la base de donnée </w:t>
            </w:r>
            <w:r w:rsidR="00B33D28" w:rsidRPr="004F0815">
              <w:t>dédié</w:t>
            </w:r>
            <w:r w:rsidRPr="004F0815">
              <w:t xml:space="preserve"> soit up</w:t>
            </w:r>
          </w:p>
          <w:p w:rsidR="006477BD" w:rsidRPr="004F0815" w:rsidRDefault="006477BD" w:rsidP="004F0815">
            <w:pPr>
              <w:pStyle w:val="Paragraphedeliste"/>
              <w:numPr>
                <w:ilvl w:val="0"/>
                <w:numId w:val="35"/>
              </w:numPr>
              <w:spacing w:line="276" w:lineRule="auto"/>
            </w:pPr>
            <w:r w:rsidRPr="004F0815">
              <w:t>Plugin Sonar soit up</w:t>
            </w:r>
          </w:p>
        </w:tc>
      </w:tr>
      <w:tr w:rsidR="006477BD" w:rsidRPr="004F0815" w:rsidTr="006477BD">
        <w:tc>
          <w:tcPr>
            <w:tcW w:w="1980" w:type="dxa"/>
          </w:tcPr>
          <w:p w:rsidR="006477BD" w:rsidRPr="004F0815" w:rsidRDefault="00B33D28" w:rsidP="004F0815">
            <w:pPr>
              <w:spacing w:line="276" w:lineRule="auto"/>
            </w:pPr>
            <w:r w:rsidRPr="004F0815">
              <w:t>Données</w:t>
            </w:r>
            <w:r w:rsidR="006477BD" w:rsidRPr="004F0815">
              <w:t xml:space="preserve"> de tests</w:t>
            </w:r>
          </w:p>
        </w:tc>
        <w:tc>
          <w:tcPr>
            <w:tcW w:w="6684" w:type="dxa"/>
          </w:tcPr>
          <w:p w:rsidR="006477BD" w:rsidRPr="004F0815" w:rsidRDefault="006477BD" w:rsidP="004F0815">
            <w:pPr>
              <w:spacing w:line="276" w:lineRule="auto"/>
            </w:pPr>
            <w:r w:rsidRPr="004F0815">
              <w:t>Les données sont extraites de la production deux fois par an et insérées partiellement et manuellement (en raison de la taille limite de la base de données) dans la base de données de développement.</w:t>
            </w:r>
          </w:p>
          <w:p w:rsidR="006477BD" w:rsidRPr="004F0815" w:rsidRDefault="006477BD" w:rsidP="004F0815">
            <w:pPr>
              <w:spacing w:line="276" w:lineRule="auto"/>
            </w:pPr>
            <w:r w:rsidRPr="004F0815">
              <w:t>Ensuite, les tests de données sont créés/mis à jour en fonction des besoins du développeur.</w:t>
            </w:r>
          </w:p>
        </w:tc>
      </w:tr>
    </w:tbl>
    <w:p w:rsidR="00475762" w:rsidRPr="004F0815" w:rsidRDefault="00B9092B" w:rsidP="008E4422">
      <w:pPr>
        <w:pStyle w:val="Titre4"/>
      </w:pPr>
      <w:r w:rsidRPr="004F0815">
        <w:t xml:space="preserve">Analyse du code </w:t>
      </w:r>
      <w:r w:rsidR="00B33D28" w:rsidRPr="004F0815">
        <w:t>statique</w:t>
      </w:r>
    </w:p>
    <w:p w:rsidR="00C944B1" w:rsidRPr="004F0815" w:rsidRDefault="00B9092B" w:rsidP="004F0815">
      <w:pPr>
        <w:spacing w:line="276" w:lineRule="auto"/>
      </w:pPr>
      <w:r w:rsidRPr="004F0815">
        <w:t>L'analyse statique se concentre sur l'identification des faiblesses et des vulnérabilités de sécurité introduites dans la conception par le code source. L'examen des codes de sécurité peut être effectué manuellement et à l'aide d'un outil automatisé d'analyse des codes statiques.</w:t>
      </w:r>
    </w:p>
    <w:p w:rsidR="00B9092B" w:rsidRPr="004F0815" w:rsidRDefault="00B9092B" w:rsidP="004F0815">
      <w:pPr>
        <w:spacing w:line="276" w:lineRule="auto"/>
      </w:pPr>
      <w:r w:rsidRPr="004F0815">
        <w:t xml:space="preserve">En plus de l'analyse statique, un responsable de la sécurité peut également effectuer un balayage manuel des zones très sensibles du code. Ces domaines d'intérêt comprennent le code qui met en </w:t>
      </w:r>
      <w:r w:rsidR="00B33D28" w:rsidRPr="004F0815">
        <w:t>œuvre</w:t>
      </w:r>
      <w:r w:rsidRPr="004F0815">
        <w:t xml:space="preserve"> le trading de faible latence, </w:t>
      </w:r>
      <w:r w:rsidR="004F0815" w:rsidRPr="004F0815">
        <w:t>permettent d’effectuer</w:t>
      </w:r>
      <w:r w:rsidRPr="004F0815">
        <w:t xml:space="preserve"> la validation des entrées ou réalise des opérations cryptographiques.</w:t>
      </w:r>
      <w:r w:rsidR="00A5606D" w:rsidRPr="004F0815">
        <w:t xml:space="preserve"> </w:t>
      </w:r>
      <w:r w:rsidR="00C944B1" w:rsidRPr="004F0815">
        <w:t>Cette analyse</w:t>
      </w:r>
      <w:r w:rsidRPr="004F0815">
        <w:t xml:space="preserve"> est </w:t>
      </w:r>
      <w:r w:rsidR="0089788D" w:rsidRPr="004F0815">
        <w:t>hebdomadaire</w:t>
      </w:r>
      <w:r w:rsidRPr="004F0815">
        <w:t xml:space="preserve"> et est effectué</w:t>
      </w:r>
      <w:r w:rsidR="004F0815" w:rsidRPr="004F0815">
        <w:t>e</w:t>
      </w:r>
      <w:r w:rsidRPr="004F0815">
        <w:t xml:space="preserve"> à l'aide de l'outil Sonar Bp2s fourni par l'équipe Architecture (Sonarqube). Sonarqube peut être utilisé pour effectuer l'analyse du code</w:t>
      </w:r>
      <w:r w:rsidR="0089788D" w:rsidRPr="004F0815">
        <w:t>,</w:t>
      </w:r>
      <w:r w:rsidRPr="004F0815">
        <w:t xml:space="preserve"> et les rapports produits doivent être évalués pour identifier les mesures d'atténuation appropriées, pour éliminer les vulnérabilités dans la mesure du possible.</w:t>
      </w:r>
    </w:p>
    <w:p w:rsidR="00B9092B" w:rsidRPr="004F0815" w:rsidRDefault="00B9092B" w:rsidP="004F0815">
      <w:pPr>
        <w:spacing w:line="276" w:lineRule="auto"/>
      </w:pPr>
      <w:r w:rsidRPr="004F0815">
        <w:t>Dans notre équipe, la fréquence d’analyse est d’une fois par semaine et elle est effectué</w:t>
      </w:r>
      <w:r w:rsidR="004F0815" w:rsidRPr="004F0815">
        <w:t>e</w:t>
      </w:r>
      <w:r w:rsidRPr="004F0815">
        <w:t xml:space="preserve"> uniquement sur la branche d’intégration sur GIT. Elle suit également plusieurs </w:t>
      </w:r>
      <w:r w:rsidR="00C944B1" w:rsidRPr="004F0815">
        <w:t>métriques</w:t>
      </w:r>
      <w:r w:rsidRPr="004F0815">
        <w:t xml:space="preserve"> d’analyse dont :</w:t>
      </w:r>
    </w:p>
    <w:p w:rsidR="00B9092B" w:rsidRPr="004F0815" w:rsidRDefault="005644A9" w:rsidP="004F0815">
      <w:pPr>
        <w:pStyle w:val="Listepuces"/>
        <w:spacing w:line="276" w:lineRule="auto"/>
      </w:pPr>
      <w:r w:rsidRPr="004F0815">
        <w:t>Les dettes techniques</w:t>
      </w:r>
      <w:r w:rsidR="00C944B1" w:rsidRPr="004F0815">
        <w:t>.</w:t>
      </w:r>
    </w:p>
    <w:p w:rsidR="00B9092B" w:rsidRPr="004F0815" w:rsidRDefault="00B9092B" w:rsidP="004F0815">
      <w:pPr>
        <w:pStyle w:val="Listepuces"/>
        <w:spacing w:line="276" w:lineRule="auto"/>
      </w:pPr>
      <w:r w:rsidRPr="004F0815">
        <w:t>Les bugs prioritaires de code</w:t>
      </w:r>
      <w:r w:rsidR="00C944B1" w:rsidRPr="004F0815">
        <w:t>.</w:t>
      </w:r>
    </w:p>
    <w:p w:rsidR="00B9092B" w:rsidRPr="004F0815" w:rsidRDefault="00B9092B" w:rsidP="004F0815">
      <w:pPr>
        <w:pStyle w:val="Listepuces"/>
        <w:spacing w:line="276" w:lineRule="auto"/>
      </w:pPr>
      <w:r w:rsidRPr="004F0815">
        <w:t>Les vulnérabilités prioritaires du code</w:t>
      </w:r>
      <w:r w:rsidR="00C944B1" w:rsidRPr="004F0815">
        <w:t>.</w:t>
      </w:r>
    </w:p>
    <w:p w:rsidR="00B9092B" w:rsidRPr="004F0815" w:rsidRDefault="00B9092B" w:rsidP="004F0815">
      <w:pPr>
        <w:pStyle w:val="Listepuces"/>
        <w:spacing w:line="276" w:lineRule="auto"/>
      </w:pPr>
      <w:r w:rsidRPr="004F0815">
        <w:t>Les duplications de code</w:t>
      </w:r>
      <w:r w:rsidR="00C944B1" w:rsidRPr="004F0815">
        <w:t>.</w:t>
      </w:r>
    </w:p>
    <w:p w:rsidR="00B9092B" w:rsidRPr="004F0815" w:rsidRDefault="00B9092B" w:rsidP="004F0815">
      <w:pPr>
        <w:pStyle w:val="Listepuces"/>
        <w:spacing w:line="276" w:lineRule="auto"/>
      </w:pPr>
      <w:r w:rsidRPr="004F0815">
        <w:lastRenderedPageBreak/>
        <w:t>L’ordonnancement du code</w:t>
      </w:r>
      <w:r w:rsidR="00C944B1" w:rsidRPr="004F0815">
        <w:t>.</w:t>
      </w:r>
    </w:p>
    <w:p w:rsidR="00B9092B" w:rsidRPr="004F0815" w:rsidRDefault="00B9092B" w:rsidP="004F0815">
      <w:pPr>
        <w:pStyle w:val="Listepuces"/>
        <w:spacing w:line="276" w:lineRule="auto"/>
      </w:pPr>
      <w:r w:rsidRPr="004F0815">
        <w:t>La couverture des tests unitaires</w:t>
      </w:r>
      <w:r w:rsidR="00C944B1" w:rsidRPr="004F0815">
        <w:t>.</w:t>
      </w:r>
    </w:p>
    <w:p w:rsidR="00C944B1" w:rsidRPr="004F0815" w:rsidRDefault="005130C5" w:rsidP="008E4422">
      <w:pPr>
        <w:pStyle w:val="Titre4"/>
      </w:pPr>
      <w:r w:rsidRPr="004F0815">
        <w:t xml:space="preserve"> </w:t>
      </w:r>
      <w:r w:rsidRPr="004F0815">
        <w:tab/>
        <w:t>Les tests d’intégration</w:t>
      </w:r>
    </w:p>
    <w:p w:rsidR="001446BD" w:rsidRDefault="001446BD" w:rsidP="001446BD">
      <w:pPr>
        <w:pStyle w:val="Lgende"/>
        <w:keepNext/>
      </w:pPr>
      <w:bookmarkStart w:id="15" w:name="_Toc134995780"/>
      <w:r>
        <w:t xml:space="preserve">Tableau </w:t>
      </w:r>
      <w:r>
        <w:fldChar w:fldCharType="begin"/>
      </w:r>
      <w:r>
        <w:instrText xml:space="preserve"> SEQ Tableau \* ARABIC </w:instrText>
      </w:r>
      <w:r>
        <w:fldChar w:fldCharType="separate"/>
      </w:r>
      <w:r>
        <w:rPr>
          <w:noProof/>
        </w:rPr>
        <w:t>2</w:t>
      </w:r>
      <w:r>
        <w:fldChar w:fldCharType="end"/>
      </w:r>
      <w:r>
        <w:t xml:space="preserve"> : TEST D'INTEGRATION</w:t>
      </w:r>
      <w:bookmarkEnd w:id="15"/>
    </w:p>
    <w:tbl>
      <w:tblPr>
        <w:tblStyle w:val="Grilledutableau"/>
        <w:tblW w:w="0" w:type="auto"/>
        <w:tblLook w:val="04A0" w:firstRow="1" w:lastRow="0" w:firstColumn="1" w:lastColumn="0" w:noHBand="0" w:noVBand="1"/>
      </w:tblPr>
      <w:tblGrid>
        <w:gridCol w:w="2547"/>
        <w:gridCol w:w="6117"/>
      </w:tblGrid>
      <w:tr w:rsidR="005130C5" w:rsidRPr="004F0815" w:rsidTr="005130C5">
        <w:tc>
          <w:tcPr>
            <w:tcW w:w="2547" w:type="dxa"/>
          </w:tcPr>
          <w:p w:rsidR="005130C5" w:rsidRPr="004F0815" w:rsidRDefault="005130C5" w:rsidP="004F0815">
            <w:pPr>
              <w:spacing w:line="276" w:lineRule="auto"/>
            </w:pPr>
            <w:r w:rsidRPr="004F0815">
              <w:t>IST</w:t>
            </w:r>
          </w:p>
        </w:tc>
        <w:tc>
          <w:tcPr>
            <w:tcW w:w="6117" w:type="dxa"/>
          </w:tcPr>
          <w:p w:rsidR="005130C5" w:rsidRPr="004F0815" w:rsidRDefault="005130C5" w:rsidP="004F0815">
            <w:pPr>
              <w:spacing w:line="276" w:lineRule="auto"/>
            </w:pPr>
          </w:p>
        </w:tc>
      </w:tr>
      <w:tr w:rsidR="005130C5" w:rsidRPr="004F0815" w:rsidTr="005130C5">
        <w:tc>
          <w:tcPr>
            <w:tcW w:w="2547" w:type="dxa"/>
          </w:tcPr>
          <w:p w:rsidR="005130C5" w:rsidRPr="004F0815" w:rsidRDefault="005130C5" w:rsidP="004F0815">
            <w:pPr>
              <w:spacing w:line="276" w:lineRule="auto"/>
            </w:pPr>
            <w:r w:rsidRPr="004F0815">
              <w:t>Objectif des tests</w:t>
            </w:r>
          </w:p>
        </w:tc>
        <w:tc>
          <w:tcPr>
            <w:tcW w:w="6117" w:type="dxa"/>
          </w:tcPr>
          <w:p w:rsidR="005130C5" w:rsidRPr="004F0815" w:rsidRDefault="005130C5" w:rsidP="004F0815">
            <w:pPr>
              <w:spacing w:line="276" w:lineRule="auto"/>
            </w:pPr>
            <w:r w:rsidRPr="004F0815">
              <w:t xml:space="preserve">Vérifier si toutes les </w:t>
            </w:r>
            <w:r w:rsidR="0096033B">
              <w:rPr>
                <w:b/>
              </w:rPr>
              <w:t>Schedule</w:t>
            </w:r>
            <w:r w:rsidRPr="004F0815">
              <w:rPr>
                <w:b/>
              </w:rPr>
              <w:t xml:space="preserve"> Task</w:t>
            </w:r>
            <w:r w:rsidRPr="004F0815">
              <w:t xml:space="preserve"> et les services Calypso sont toujours en cours d’</w:t>
            </w:r>
            <w:r w:rsidR="004F0815" w:rsidRPr="004F0815">
              <w:t>exécution</w:t>
            </w:r>
            <w:r w:rsidRPr="004F0815">
              <w:t>.</w:t>
            </w:r>
          </w:p>
        </w:tc>
      </w:tr>
      <w:tr w:rsidR="005130C5" w:rsidRPr="004F0815" w:rsidTr="005130C5">
        <w:trPr>
          <w:trHeight w:val="234"/>
        </w:trPr>
        <w:tc>
          <w:tcPr>
            <w:tcW w:w="2547" w:type="dxa"/>
          </w:tcPr>
          <w:p w:rsidR="005130C5" w:rsidRPr="004F0815" w:rsidRDefault="005130C5" w:rsidP="004F0815">
            <w:pPr>
              <w:spacing w:line="276" w:lineRule="auto"/>
            </w:pPr>
            <w:r w:rsidRPr="004F0815">
              <w:t>Effectué par</w:t>
            </w:r>
          </w:p>
        </w:tc>
        <w:tc>
          <w:tcPr>
            <w:tcW w:w="6117" w:type="dxa"/>
          </w:tcPr>
          <w:p w:rsidR="005130C5" w:rsidRPr="004F0815" w:rsidRDefault="005130C5" w:rsidP="004F0815">
            <w:pPr>
              <w:spacing w:line="276" w:lineRule="auto"/>
            </w:pPr>
            <w:r w:rsidRPr="004F0815">
              <w:t>L’</w:t>
            </w:r>
            <w:r w:rsidR="004F0815" w:rsidRPr="004F0815">
              <w:t>équipe</w:t>
            </w:r>
            <w:r w:rsidRPr="004F0815">
              <w:t xml:space="preserve"> de </w:t>
            </w:r>
            <w:r w:rsidR="004F0815" w:rsidRPr="004F0815">
              <w:t>développeurs</w:t>
            </w:r>
            <w:r w:rsidRPr="004F0815">
              <w:t xml:space="preserve"> et l’équipe de </w:t>
            </w:r>
            <w:r w:rsidR="004F0815" w:rsidRPr="004F0815">
              <w:t>Business</w:t>
            </w:r>
            <w:r w:rsidRPr="004F0815">
              <w:t xml:space="preserve"> </w:t>
            </w:r>
            <w:r w:rsidR="004F0815" w:rsidRPr="004F0815">
              <w:t>Analystes</w:t>
            </w:r>
          </w:p>
        </w:tc>
      </w:tr>
      <w:tr w:rsidR="005130C5" w:rsidRPr="004F0815" w:rsidTr="005130C5">
        <w:tc>
          <w:tcPr>
            <w:tcW w:w="2547" w:type="dxa"/>
          </w:tcPr>
          <w:p w:rsidR="005130C5" w:rsidRPr="004F0815" w:rsidRDefault="004F0815" w:rsidP="004F0815">
            <w:pPr>
              <w:spacing w:line="276" w:lineRule="auto"/>
            </w:pPr>
            <w:r w:rsidRPr="004F0815">
              <w:t>Prérequis</w:t>
            </w:r>
          </w:p>
        </w:tc>
        <w:tc>
          <w:tcPr>
            <w:tcW w:w="6117" w:type="dxa"/>
          </w:tcPr>
          <w:p w:rsidR="005130C5" w:rsidRPr="004F0815" w:rsidRDefault="004F0815" w:rsidP="004F0815">
            <w:pPr>
              <w:pStyle w:val="Paragraphedeliste"/>
              <w:numPr>
                <w:ilvl w:val="0"/>
                <w:numId w:val="37"/>
              </w:numPr>
              <w:spacing w:line="276" w:lineRule="auto"/>
            </w:pPr>
            <w:r w:rsidRPr="004F0815">
              <w:t>Développement</w:t>
            </w:r>
            <w:r w:rsidR="005130C5" w:rsidRPr="004F0815">
              <w:t xml:space="preserve"> a été </w:t>
            </w:r>
            <w:r w:rsidRPr="004F0815">
              <w:t>poussé dans la branche d’intégration</w:t>
            </w:r>
          </w:p>
          <w:p w:rsidR="005130C5" w:rsidRPr="004F0815" w:rsidRDefault="005130C5" w:rsidP="004F0815">
            <w:pPr>
              <w:pStyle w:val="Paragraphedeliste"/>
              <w:numPr>
                <w:ilvl w:val="0"/>
                <w:numId w:val="37"/>
              </w:numPr>
              <w:spacing w:line="276" w:lineRule="auto"/>
            </w:pPr>
            <w:r w:rsidRPr="004F0815">
              <w:t>Le Build calypso est réussi</w:t>
            </w:r>
          </w:p>
          <w:p w:rsidR="005130C5" w:rsidRPr="004F0815" w:rsidRDefault="005130C5" w:rsidP="004F0815">
            <w:pPr>
              <w:pStyle w:val="Paragraphedeliste"/>
              <w:numPr>
                <w:ilvl w:val="0"/>
                <w:numId w:val="37"/>
              </w:numPr>
              <w:spacing w:line="276" w:lineRule="auto"/>
            </w:pPr>
            <w:r w:rsidRPr="004F0815">
              <w:t>L’environnement d’intégration est UP</w:t>
            </w:r>
          </w:p>
          <w:p w:rsidR="005130C5" w:rsidRPr="004F0815" w:rsidRDefault="005130C5" w:rsidP="004F0815">
            <w:pPr>
              <w:pStyle w:val="Paragraphedeliste"/>
              <w:numPr>
                <w:ilvl w:val="0"/>
                <w:numId w:val="37"/>
              </w:numPr>
              <w:spacing w:line="276" w:lineRule="auto"/>
            </w:pPr>
            <w:r w:rsidRPr="004F0815">
              <w:t>Plugin Sonar est UP</w:t>
            </w:r>
          </w:p>
        </w:tc>
      </w:tr>
      <w:tr w:rsidR="005130C5" w:rsidRPr="004F0815" w:rsidTr="005130C5">
        <w:tc>
          <w:tcPr>
            <w:tcW w:w="2547" w:type="dxa"/>
          </w:tcPr>
          <w:p w:rsidR="005130C5" w:rsidRPr="004F0815" w:rsidRDefault="005130C5" w:rsidP="004F0815">
            <w:pPr>
              <w:spacing w:line="276" w:lineRule="auto"/>
            </w:pPr>
            <w:r w:rsidRPr="004F0815">
              <w:t>Données de tests</w:t>
            </w:r>
          </w:p>
        </w:tc>
        <w:tc>
          <w:tcPr>
            <w:tcW w:w="6117" w:type="dxa"/>
          </w:tcPr>
          <w:p w:rsidR="005130C5" w:rsidRPr="004F0815" w:rsidRDefault="005130C5" w:rsidP="004F0815">
            <w:pPr>
              <w:spacing w:line="276" w:lineRule="auto"/>
            </w:pPr>
            <w:r w:rsidRPr="004F0815">
              <w:t xml:space="preserve">Donnée crée et mise </w:t>
            </w:r>
            <w:r w:rsidR="004F0815" w:rsidRPr="004F0815">
              <w:t>à</w:t>
            </w:r>
            <w:r w:rsidRPr="004F0815">
              <w:t xml:space="preserve"> jour en accord avec le cas de test</w:t>
            </w:r>
          </w:p>
        </w:tc>
      </w:tr>
    </w:tbl>
    <w:p w:rsidR="0089788D" w:rsidRPr="004F0815" w:rsidRDefault="00255BD1" w:rsidP="008E4422">
      <w:pPr>
        <w:pStyle w:val="Titre4"/>
      </w:pPr>
      <w:r w:rsidRPr="004F0815">
        <w:t xml:space="preserve"> </w:t>
      </w:r>
      <w:r w:rsidRPr="004F0815">
        <w:tab/>
      </w:r>
      <w:r w:rsidR="004F0815" w:rsidRPr="004F0815">
        <w:t>Les tests fonctionnels</w:t>
      </w:r>
    </w:p>
    <w:p w:rsidR="001446BD" w:rsidRDefault="001446BD" w:rsidP="001446BD">
      <w:pPr>
        <w:pStyle w:val="Lgende"/>
        <w:keepNext/>
      </w:pPr>
      <w:bookmarkStart w:id="16" w:name="_Toc134995781"/>
      <w:r>
        <w:t xml:space="preserve">Tableau </w:t>
      </w:r>
      <w:r>
        <w:fldChar w:fldCharType="begin"/>
      </w:r>
      <w:r>
        <w:instrText xml:space="preserve"> SEQ Tableau \* ARABIC </w:instrText>
      </w:r>
      <w:r>
        <w:fldChar w:fldCharType="separate"/>
      </w:r>
      <w:r>
        <w:rPr>
          <w:noProof/>
        </w:rPr>
        <w:t>3</w:t>
      </w:r>
      <w:r>
        <w:fldChar w:fldCharType="end"/>
      </w:r>
      <w:r>
        <w:t xml:space="preserve"> : TEST FONCTIONNEL</w:t>
      </w:r>
      <w:bookmarkEnd w:id="16"/>
    </w:p>
    <w:tbl>
      <w:tblPr>
        <w:tblStyle w:val="Grilledutableau"/>
        <w:tblW w:w="8540" w:type="dxa"/>
        <w:tblInd w:w="-5" w:type="dxa"/>
        <w:tblLook w:val="04A0" w:firstRow="1" w:lastRow="0" w:firstColumn="1" w:lastColumn="0" w:noHBand="0" w:noVBand="1"/>
      </w:tblPr>
      <w:tblGrid>
        <w:gridCol w:w="2045"/>
        <w:gridCol w:w="6495"/>
      </w:tblGrid>
      <w:tr w:rsidR="005130C5" w:rsidRPr="004F0815" w:rsidTr="001446BD">
        <w:tc>
          <w:tcPr>
            <w:tcW w:w="2045" w:type="dxa"/>
          </w:tcPr>
          <w:p w:rsidR="005130C5" w:rsidRPr="004F0815" w:rsidRDefault="005130C5" w:rsidP="004F0815">
            <w:pPr>
              <w:pStyle w:val="Listepuces"/>
              <w:numPr>
                <w:ilvl w:val="0"/>
                <w:numId w:val="0"/>
              </w:numPr>
              <w:spacing w:line="276" w:lineRule="auto"/>
            </w:pPr>
            <w:r w:rsidRPr="004F0815">
              <w:t>UAT</w:t>
            </w:r>
          </w:p>
        </w:tc>
        <w:tc>
          <w:tcPr>
            <w:tcW w:w="6495" w:type="dxa"/>
          </w:tcPr>
          <w:p w:rsidR="005130C5" w:rsidRPr="004F0815" w:rsidRDefault="005130C5" w:rsidP="004F0815">
            <w:pPr>
              <w:pStyle w:val="Listepuces"/>
              <w:numPr>
                <w:ilvl w:val="0"/>
                <w:numId w:val="0"/>
              </w:numPr>
              <w:spacing w:line="276" w:lineRule="auto"/>
            </w:pPr>
          </w:p>
        </w:tc>
      </w:tr>
      <w:tr w:rsidR="005130C5" w:rsidRPr="004F0815" w:rsidTr="001446BD">
        <w:tc>
          <w:tcPr>
            <w:tcW w:w="2045" w:type="dxa"/>
          </w:tcPr>
          <w:p w:rsidR="005130C5" w:rsidRPr="004F0815" w:rsidRDefault="005130C5" w:rsidP="004F0815">
            <w:pPr>
              <w:pStyle w:val="Listepuces"/>
              <w:numPr>
                <w:ilvl w:val="0"/>
                <w:numId w:val="0"/>
              </w:numPr>
              <w:spacing w:line="276" w:lineRule="auto"/>
            </w:pPr>
            <w:r w:rsidRPr="004F0815">
              <w:t>Objectif du test</w:t>
            </w:r>
          </w:p>
        </w:tc>
        <w:tc>
          <w:tcPr>
            <w:tcW w:w="6495" w:type="dxa"/>
          </w:tcPr>
          <w:p w:rsidR="005130C5" w:rsidRPr="004F0815" w:rsidRDefault="005130C5" w:rsidP="004F0815">
            <w:pPr>
              <w:pStyle w:val="Listepuces"/>
              <w:numPr>
                <w:ilvl w:val="0"/>
                <w:numId w:val="0"/>
              </w:numPr>
              <w:spacing w:line="276" w:lineRule="auto"/>
            </w:pPr>
            <w:r w:rsidRPr="004F0815">
              <w:t>C'est la responsabilité des utilisateurs. Le but de ces tests est de valider que les améliorations produisent des résultats en fonction des exigences opérationnelles et des spécifications fonctionnelles.</w:t>
            </w:r>
          </w:p>
        </w:tc>
      </w:tr>
      <w:tr w:rsidR="005130C5" w:rsidRPr="004F0815" w:rsidTr="001446BD">
        <w:tc>
          <w:tcPr>
            <w:tcW w:w="2045" w:type="dxa"/>
          </w:tcPr>
          <w:p w:rsidR="005130C5" w:rsidRPr="004F0815" w:rsidRDefault="005130C5" w:rsidP="004F0815">
            <w:pPr>
              <w:pStyle w:val="Listepuces"/>
              <w:numPr>
                <w:ilvl w:val="0"/>
                <w:numId w:val="0"/>
              </w:numPr>
              <w:spacing w:line="276" w:lineRule="auto"/>
            </w:pPr>
            <w:r w:rsidRPr="004F0815">
              <w:t>Effectué par</w:t>
            </w:r>
          </w:p>
        </w:tc>
        <w:tc>
          <w:tcPr>
            <w:tcW w:w="6495" w:type="dxa"/>
          </w:tcPr>
          <w:p w:rsidR="005130C5" w:rsidRPr="004F0815" w:rsidRDefault="005130C5" w:rsidP="004F0815">
            <w:pPr>
              <w:pStyle w:val="Listepuces"/>
              <w:numPr>
                <w:ilvl w:val="0"/>
                <w:numId w:val="0"/>
              </w:numPr>
              <w:spacing w:line="276" w:lineRule="auto"/>
            </w:pPr>
            <w:r w:rsidRPr="004F0815">
              <w:t>L’équipe projet et les opérationnel qui sont chargés de :</w:t>
            </w:r>
          </w:p>
          <w:p w:rsidR="005130C5" w:rsidRPr="004F0815" w:rsidRDefault="005130C5" w:rsidP="004F0815">
            <w:pPr>
              <w:pStyle w:val="Listepuces"/>
              <w:numPr>
                <w:ilvl w:val="0"/>
                <w:numId w:val="39"/>
              </w:numPr>
              <w:spacing w:line="276" w:lineRule="auto"/>
            </w:pPr>
            <w:r w:rsidRPr="004F0815">
              <w:t>L’organisation de la phase UAT</w:t>
            </w:r>
          </w:p>
          <w:p w:rsidR="005130C5" w:rsidRPr="004F0815" w:rsidRDefault="005130C5" w:rsidP="004F0815">
            <w:pPr>
              <w:pStyle w:val="Listepuces"/>
              <w:numPr>
                <w:ilvl w:val="0"/>
                <w:numId w:val="39"/>
              </w:numPr>
              <w:spacing w:line="276" w:lineRule="auto"/>
            </w:pPr>
            <w:r w:rsidRPr="004F0815">
              <w:t>La préparation et l’</w:t>
            </w:r>
            <w:r w:rsidR="004F0815" w:rsidRPr="004F0815">
              <w:t>exécution</w:t>
            </w:r>
            <w:r w:rsidRPr="004F0815">
              <w:t xml:space="preserve"> des cas de tests</w:t>
            </w:r>
          </w:p>
          <w:p w:rsidR="005130C5" w:rsidRPr="004F0815" w:rsidRDefault="005130C5" w:rsidP="004F0815">
            <w:pPr>
              <w:pStyle w:val="Listepuces"/>
              <w:numPr>
                <w:ilvl w:val="0"/>
                <w:numId w:val="39"/>
              </w:numPr>
              <w:spacing w:line="276" w:lineRule="auto"/>
            </w:pPr>
            <w:r w:rsidRPr="004F0815">
              <w:t xml:space="preserve">La validation de la release a </w:t>
            </w:r>
            <w:r w:rsidR="004F0815" w:rsidRPr="004F0815">
              <w:t>déployer</w:t>
            </w:r>
            <w:r w:rsidRPr="004F0815">
              <w:t xml:space="preserve"> en production</w:t>
            </w:r>
          </w:p>
        </w:tc>
      </w:tr>
      <w:tr w:rsidR="005130C5" w:rsidRPr="004F0815" w:rsidTr="001446BD">
        <w:tc>
          <w:tcPr>
            <w:tcW w:w="2045" w:type="dxa"/>
          </w:tcPr>
          <w:p w:rsidR="005130C5" w:rsidRPr="004F0815" w:rsidRDefault="004F0815" w:rsidP="004F0815">
            <w:pPr>
              <w:pStyle w:val="Listepuces"/>
              <w:numPr>
                <w:ilvl w:val="0"/>
                <w:numId w:val="0"/>
              </w:numPr>
              <w:spacing w:line="276" w:lineRule="auto"/>
            </w:pPr>
            <w:r w:rsidRPr="004F0815">
              <w:t>Prérequis</w:t>
            </w:r>
          </w:p>
        </w:tc>
        <w:tc>
          <w:tcPr>
            <w:tcW w:w="6495" w:type="dxa"/>
          </w:tcPr>
          <w:p w:rsidR="005130C5" w:rsidRPr="004F0815" w:rsidRDefault="005130C5" w:rsidP="004F0815">
            <w:pPr>
              <w:pStyle w:val="Listepuces"/>
              <w:numPr>
                <w:ilvl w:val="0"/>
                <w:numId w:val="40"/>
              </w:numPr>
              <w:spacing w:line="276" w:lineRule="auto"/>
            </w:pPr>
            <w:r w:rsidRPr="004F0815">
              <w:t>Disponibilité de l’</w:t>
            </w:r>
            <w:r w:rsidR="004F0815" w:rsidRPr="004F0815">
              <w:t>environnement</w:t>
            </w:r>
            <w:r w:rsidRPr="004F0815">
              <w:t xml:space="preserve"> UAT </w:t>
            </w:r>
            <w:r w:rsidR="004F0815" w:rsidRPr="004F0815">
              <w:t>(tous</w:t>
            </w:r>
            <w:r w:rsidRPr="004F0815">
              <w:t xml:space="preserve"> les composants fonctionne correctement)</w:t>
            </w:r>
          </w:p>
          <w:p w:rsidR="005130C5" w:rsidRPr="004F0815" w:rsidRDefault="005130C5" w:rsidP="004F0815">
            <w:pPr>
              <w:pStyle w:val="Listepuces"/>
              <w:numPr>
                <w:ilvl w:val="0"/>
                <w:numId w:val="40"/>
              </w:numPr>
              <w:spacing w:line="276" w:lineRule="auto"/>
            </w:pPr>
            <w:r w:rsidRPr="004F0815">
              <w:t>Autorisation d’</w:t>
            </w:r>
            <w:r w:rsidR="004F0815" w:rsidRPr="004F0815">
              <w:t>accès</w:t>
            </w:r>
            <w:r w:rsidRPr="004F0815">
              <w:t xml:space="preserve"> au utilisateur a l’environnement UAT</w:t>
            </w:r>
          </w:p>
        </w:tc>
      </w:tr>
      <w:tr w:rsidR="005130C5" w:rsidRPr="004F0815" w:rsidTr="001446BD">
        <w:tc>
          <w:tcPr>
            <w:tcW w:w="2045" w:type="dxa"/>
          </w:tcPr>
          <w:p w:rsidR="005130C5" w:rsidRPr="004F0815" w:rsidRDefault="005130C5" w:rsidP="004F0815">
            <w:pPr>
              <w:pStyle w:val="Listepuces"/>
              <w:numPr>
                <w:ilvl w:val="0"/>
                <w:numId w:val="0"/>
              </w:numPr>
              <w:spacing w:line="276" w:lineRule="auto"/>
            </w:pPr>
            <w:r w:rsidRPr="004F0815">
              <w:t>Donnée de test</w:t>
            </w:r>
          </w:p>
        </w:tc>
        <w:tc>
          <w:tcPr>
            <w:tcW w:w="6495" w:type="dxa"/>
          </w:tcPr>
          <w:p w:rsidR="005130C5" w:rsidRPr="004F0815" w:rsidRDefault="005130C5" w:rsidP="004F0815">
            <w:pPr>
              <w:pStyle w:val="Listepuces"/>
              <w:numPr>
                <w:ilvl w:val="0"/>
                <w:numId w:val="0"/>
              </w:numPr>
              <w:spacing w:line="276" w:lineRule="auto"/>
            </w:pPr>
            <w:r w:rsidRPr="004F0815">
              <w:t>La base de données UAT est chargée une fois avec les données de production au début de la phase UAT. Il peut être rechargé exceptionnellement lorsque les données ont été corrompues.</w:t>
            </w:r>
          </w:p>
        </w:tc>
      </w:tr>
    </w:tbl>
    <w:p w:rsidR="005130C5" w:rsidRPr="004F0815" w:rsidRDefault="005130C5" w:rsidP="004F0815">
      <w:pPr>
        <w:spacing w:line="276" w:lineRule="auto"/>
      </w:pPr>
    </w:p>
    <w:p w:rsidR="0089788D" w:rsidRPr="004F0815" w:rsidRDefault="00255BD1" w:rsidP="008E4422">
      <w:pPr>
        <w:pStyle w:val="Titre4"/>
      </w:pPr>
      <w:r w:rsidRPr="004F0815">
        <w:t xml:space="preserve"> </w:t>
      </w:r>
      <w:r w:rsidRPr="004F0815">
        <w:tab/>
      </w:r>
      <w:r w:rsidR="005130C5" w:rsidRPr="004F0815">
        <w:t>Les tests de régressions Globaux</w:t>
      </w:r>
    </w:p>
    <w:p w:rsidR="001446BD" w:rsidRDefault="001446BD" w:rsidP="001446BD">
      <w:pPr>
        <w:pStyle w:val="Lgende"/>
        <w:keepNext/>
      </w:pPr>
      <w:bookmarkStart w:id="17" w:name="_Toc134995782"/>
      <w:r>
        <w:t xml:space="preserve">Tableau </w:t>
      </w:r>
      <w:r>
        <w:fldChar w:fldCharType="begin"/>
      </w:r>
      <w:r>
        <w:instrText xml:space="preserve"> SEQ Tableau \* ARABIC </w:instrText>
      </w:r>
      <w:r>
        <w:fldChar w:fldCharType="separate"/>
      </w:r>
      <w:r>
        <w:rPr>
          <w:noProof/>
        </w:rPr>
        <w:t>4</w:t>
      </w:r>
      <w:r>
        <w:fldChar w:fldCharType="end"/>
      </w:r>
      <w:r>
        <w:t xml:space="preserve"> : TEST DE REGRESSION GLOBAL</w:t>
      </w:r>
      <w:bookmarkEnd w:id="17"/>
    </w:p>
    <w:tbl>
      <w:tblPr>
        <w:tblStyle w:val="Grilledutableau"/>
        <w:tblW w:w="0" w:type="auto"/>
        <w:tblLook w:val="04A0" w:firstRow="1" w:lastRow="0" w:firstColumn="1" w:lastColumn="0" w:noHBand="0" w:noVBand="1"/>
      </w:tblPr>
      <w:tblGrid>
        <w:gridCol w:w="2405"/>
        <w:gridCol w:w="6259"/>
      </w:tblGrid>
      <w:tr w:rsidR="005130C5" w:rsidRPr="004F0815" w:rsidTr="005130C5">
        <w:tc>
          <w:tcPr>
            <w:tcW w:w="2405" w:type="dxa"/>
          </w:tcPr>
          <w:p w:rsidR="005130C5" w:rsidRPr="004F0815" w:rsidRDefault="005130C5" w:rsidP="004F0815">
            <w:pPr>
              <w:spacing w:line="276" w:lineRule="auto"/>
            </w:pPr>
            <w:r w:rsidRPr="004F0815">
              <w:t xml:space="preserve">Global </w:t>
            </w:r>
            <w:r w:rsidR="004F0815" w:rsidRPr="004F0815">
              <w:t>Régression</w:t>
            </w:r>
            <w:r w:rsidRPr="004F0815">
              <w:t xml:space="preserve"> test</w:t>
            </w:r>
          </w:p>
        </w:tc>
        <w:tc>
          <w:tcPr>
            <w:tcW w:w="6259" w:type="dxa"/>
          </w:tcPr>
          <w:p w:rsidR="005130C5" w:rsidRPr="004F0815" w:rsidRDefault="005130C5" w:rsidP="004F0815">
            <w:pPr>
              <w:spacing w:line="276" w:lineRule="auto"/>
            </w:pPr>
          </w:p>
        </w:tc>
      </w:tr>
      <w:tr w:rsidR="005130C5" w:rsidRPr="004F0815" w:rsidTr="005130C5">
        <w:tc>
          <w:tcPr>
            <w:tcW w:w="2405" w:type="dxa"/>
          </w:tcPr>
          <w:p w:rsidR="005130C5" w:rsidRPr="004F0815" w:rsidRDefault="005130C5" w:rsidP="004F0815">
            <w:pPr>
              <w:spacing w:line="276" w:lineRule="auto"/>
            </w:pPr>
            <w:r w:rsidRPr="004F0815">
              <w:t>Objectif des tests</w:t>
            </w:r>
          </w:p>
        </w:tc>
        <w:tc>
          <w:tcPr>
            <w:tcW w:w="6259" w:type="dxa"/>
          </w:tcPr>
          <w:p w:rsidR="005130C5" w:rsidRPr="004F0815" w:rsidRDefault="005130C5" w:rsidP="004F0815">
            <w:pPr>
              <w:spacing w:line="276" w:lineRule="auto"/>
            </w:pPr>
            <w:r w:rsidRPr="004F0815">
              <w:t xml:space="preserve">C'est </w:t>
            </w:r>
            <w:r w:rsidR="0089788D" w:rsidRPr="004F0815">
              <w:t xml:space="preserve">à </w:t>
            </w:r>
            <w:r w:rsidRPr="004F0815">
              <w:t>la responsabilité de l'</w:t>
            </w:r>
            <w:r w:rsidR="0089788D" w:rsidRPr="004F0815">
              <w:t xml:space="preserve">équipe </w:t>
            </w:r>
            <w:r w:rsidRPr="004F0815">
              <w:t>IT.</w:t>
            </w:r>
          </w:p>
          <w:p w:rsidR="005130C5" w:rsidRPr="004F0815" w:rsidRDefault="005130C5" w:rsidP="004F0815">
            <w:pPr>
              <w:spacing w:line="276" w:lineRule="auto"/>
            </w:pPr>
            <w:r w:rsidRPr="004F0815">
              <w:t>L'objectif de ces tests est de s'assurer que certaines améliorations pour une activité n'impactent aucune fonction critique à Calypso pour une autre activité</w:t>
            </w:r>
          </w:p>
        </w:tc>
      </w:tr>
      <w:tr w:rsidR="005130C5" w:rsidRPr="004F0815" w:rsidTr="005130C5">
        <w:tc>
          <w:tcPr>
            <w:tcW w:w="2405" w:type="dxa"/>
          </w:tcPr>
          <w:p w:rsidR="005130C5" w:rsidRPr="004F0815" w:rsidRDefault="005130C5" w:rsidP="004F0815">
            <w:pPr>
              <w:spacing w:line="276" w:lineRule="auto"/>
            </w:pPr>
            <w:r w:rsidRPr="004F0815">
              <w:t>Effectué par</w:t>
            </w:r>
          </w:p>
        </w:tc>
        <w:tc>
          <w:tcPr>
            <w:tcW w:w="6259" w:type="dxa"/>
          </w:tcPr>
          <w:p w:rsidR="005130C5" w:rsidRPr="004F0815" w:rsidRDefault="005130C5" w:rsidP="004F0815">
            <w:pPr>
              <w:spacing w:line="276" w:lineRule="auto"/>
            </w:pPr>
            <w:r w:rsidRPr="004F0815">
              <w:t>IT qui sont en charge de :</w:t>
            </w:r>
          </w:p>
          <w:p w:rsidR="005130C5" w:rsidRPr="004F0815" w:rsidRDefault="0089788D" w:rsidP="004F0815">
            <w:pPr>
              <w:pStyle w:val="Paragraphedeliste"/>
              <w:numPr>
                <w:ilvl w:val="0"/>
                <w:numId w:val="41"/>
              </w:numPr>
              <w:spacing w:line="276" w:lineRule="auto"/>
            </w:pPr>
            <w:r w:rsidRPr="004F0815">
              <w:lastRenderedPageBreak/>
              <w:t>Créer</w:t>
            </w:r>
            <w:r w:rsidR="005130C5" w:rsidRPr="004F0815">
              <w:t xml:space="preserve"> le package technique</w:t>
            </w:r>
          </w:p>
          <w:p w:rsidR="00370E05" w:rsidRPr="004F0815" w:rsidRDefault="00370E05" w:rsidP="004F0815">
            <w:pPr>
              <w:pStyle w:val="Paragraphedeliste"/>
              <w:numPr>
                <w:ilvl w:val="0"/>
                <w:numId w:val="41"/>
              </w:numPr>
              <w:spacing w:line="276" w:lineRule="auto"/>
            </w:pPr>
            <w:r w:rsidRPr="004F0815">
              <w:t>La préparation et l’</w:t>
            </w:r>
            <w:r w:rsidR="0089788D" w:rsidRPr="004F0815">
              <w:t>exécution</w:t>
            </w:r>
            <w:r w:rsidRPr="004F0815">
              <w:t xml:space="preserve"> de</w:t>
            </w:r>
            <w:r w:rsidR="004969EB" w:rsidRPr="004F0815">
              <w:t>s cas de test contenu dans OCTANE</w:t>
            </w:r>
          </w:p>
          <w:p w:rsidR="00370E05" w:rsidRPr="004F0815" w:rsidRDefault="00370E05" w:rsidP="004F0815">
            <w:pPr>
              <w:pStyle w:val="Paragraphedeliste"/>
              <w:numPr>
                <w:ilvl w:val="0"/>
                <w:numId w:val="41"/>
              </w:numPr>
              <w:spacing w:line="276" w:lineRule="auto"/>
            </w:pPr>
            <w:r w:rsidRPr="004F0815">
              <w:t>D’uploader les réglages</w:t>
            </w:r>
          </w:p>
          <w:p w:rsidR="00370E05" w:rsidRPr="004F0815" w:rsidRDefault="00370E05" w:rsidP="004F0815">
            <w:pPr>
              <w:pStyle w:val="Paragraphedeliste"/>
              <w:numPr>
                <w:ilvl w:val="0"/>
                <w:numId w:val="41"/>
              </w:numPr>
              <w:spacing w:line="276" w:lineRule="auto"/>
            </w:pPr>
            <w:r w:rsidRPr="004F0815">
              <w:t xml:space="preserve">D’analyser les défauts avec l’équipe </w:t>
            </w:r>
            <w:r w:rsidR="004F0815" w:rsidRPr="004F0815">
              <w:t>business</w:t>
            </w:r>
            <w:r w:rsidRPr="004F0815">
              <w:t>.</w:t>
            </w:r>
          </w:p>
        </w:tc>
      </w:tr>
    </w:tbl>
    <w:p w:rsidR="00255BD1" w:rsidRPr="004F0815" w:rsidRDefault="00255BD1" w:rsidP="008E4422">
      <w:pPr>
        <w:pStyle w:val="Titre4"/>
      </w:pPr>
      <w:r w:rsidRPr="004F0815">
        <w:lastRenderedPageBreak/>
        <w:tab/>
        <w:t>Les tests de stress ou test de performance</w:t>
      </w:r>
    </w:p>
    <w:p w:rsidR="005130C5" w:rsidRPr="004F0815" w:rsidRDefault="00255BD1" w:rsidP="004F0815">
      <w:pPr>
        <w:spacing w:line="276" w:lineRule="auto"/>
      </w:pPr>
      <w:r w:rsidRPr="004F0815">
        <w:t xml:space="preserve">L'objectif du test de stress est de s'assurer que les fonctions ou les processus sont évaluables avec des volumes élevés. En téléchargeant avec un outil spécifique, des volumes massifs de scénarios de transactions peuvent </w:t>
      </w:r>
      <w:r w:rsidR="004F0815" w:rsidRPr="004F0815">
        <w:t xml:space="preserve">être insérés dans le système, </w:t>
      </w:r>
      <w:r w:rsidRPr="004F0815">
        <w:t>simulant une forte utilisation de Calypso et de ses processus quotidiens. Ces tests devraient être effectués au moins une fois par</w:t>
      </w:r>
      <w:r w:rsidR="004F0815" w:rsidRPr="004F0815">
        <w:t xml:space="preserve"> an et leurs résultats présenter</w:t>
      </w:r>
      <w:r w:rsidRPr="004F0815">
        <w:t xml:space="preserve"> à l'entrepri</w:t>
      </w:r>
      <w:r w:rsidR="00C05D32" w:rsidRPr="004F0815">
        <w:t>se. Les tests sont conservés sur OCTANE</w:t>
      </w:r>
      <w:r w:rsidRPr="004F0815">
        <w:t>.</w:t>
      </w:r>
    </w:p>
    <w:p w:rsidR="00A17E31" w:rsidRPr="004F0815" w:rsidRDefault="00A17E31" w:rsidP="008E4422">
      <w:pPr>
        <w:pStyle w:val="Titre3"/>
      </w:pPr>
      <w:bookmarkStart w:id="18" w:name="_Toc134997192"/>
      <w:r w:rsidRPr="004F0815">
        <w:t>gestion des defauts</w:t>
      </w:r>
      <w:bookmarkEnd w:id="18"/>
    </w:p>
    <w:p w:rsidR="00A17E31" w:rsidRPr="004F0815" w:rsidRDefault="00A17E31" w:rsidP="004F0815">
      <w:pPr>
        <w:spacing w:line="276" w:lineRule="auto"/>
      </w:pPr>
      <w:r w:rsidRPr="004F0815">
        <w:t>L</w:t>
      </w:r>
      <w:r w:rsidR="001446BD">
        <w:t>es d</w:t>
      </w:r>
      <w:r w:rsidRPr="004F0815">
        <w:t>éfauts de test surve</w:t>
      </w:r>
      <w:r w:rsidR="007F5201" w:rsidRPr="004F0815">
        <w:t>nant au cours de la séquence de</w:t>
      </w:r>
      <w:r w:rsidRPr="004F0815">
        <w:t xml:space="preserve"> test doivent </w:t>
      </w:r>
      <w:r w:rsidR="007F5201" w:rsidRPr="004F0815">
        <w:t>être</w:t>
      </w:r>
      <w:r w:rsidRPr="004F0815">
        <w:t xml:space="preserve"> consignés dans OCTANE, ou tous les commentaires d’analyse et de résolution sont enregistrés.</w:t>
      </w:r>
    </w:p>
    <w:p w:rsidR="00A17E31" w:rsidRPr="004F0815" w:rsidRDefault="00A17E31" w:rsidP="004F0815">
      <w:pPr>
        <w:spacing w:line="276" w:lineRule="auto"/>
      </w:pPr>
      <w:r w:rsidRPr="004F0815">
        <w:t xml:space="preserve">Ci-dessus, le flux de travail pour la </w:t>
      </w:r>
      <w:r w:rsidR="007F5201" w:rsidRPr="004F0815">
        <w:t>gestion</w:t>
      </w:r>
      <w:r w:rsidRPr="004F0815">
        <w:t xml:space="preserve"> des défauts de test.</w:t>
      </w:r>
    </w:p>
    <w:p w:rsidR="001446BD" w:rsidRDefault="00A17E31" w:rsidP="001446BD">
      <w:pPr>
        <w:keepNext/>
        <w:spacing w:line="276" w:lineRule="auto"/>
      </w:pPr>
      <w:r w:rsidRPr="004F0815">
        <w:rPr>
          <w:noProof/>
          <w:lang w:eastAsia="fr-FR"/>
        </w:rPr>
        <w:drawing>
          <wp:inline distT="0" distB="0" distL="0" distR="0" wp14:anchorId="24227D6C" wp14:editId="26702AB4">
            <wp:extent cx="5507990" cy="32054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990" cy="3205480"/>
                    </a:xfrm>
                    <a:prstGeom prst="rect">
                      <a:avLst/>
                    </a:prstGeom>
                  </pic:spPr>
                </pic:pic>
              </a:graphicData>
            </a:graphic>
          </wp:inline>
        </w:drawing>
      </w:r>
    </w:p>
    <w:p w:rsidR="001446BD" w:rsidRDefault="001446BD" w:rsidP="001446BD">
      <w:pPr>
        <w:pStyle w:val="Lgende"/>
        <w:jc w:val="center"/>
      </w:pPr>
      <w:bookmarkStart w:id="19" w:name="_Toc134995815"/>
      <w:r>
        <w:t xml:space="preserve">Figure </w:t>
      </w:r>
      <w:r>
        <w:fldChar w:fldCharType="begin"/>
      </w:r>
      <w:r>
        <w:instrText xml:space="preserve"> SEQ Figure \* ARABIC </w:instrText>
      </w:r>
      <w:r>
        <w:fldChar w:fldCharType="separate"/>
      </w:r>
      <w:r>
        <w:rPr>
          <w:noProof/>
        </w:rPr>
        <w:t>5</w:t>
      </w:r>
      <w:r>
        <w:fldChar w:fldCharType="end"/>
      </w:r>
      <w:r>
        <w:t xml:space="preserve"> : GESTION DES DEFAUTS</w:t>
      </w:r>
      <w:bookmarkEnd w:id="19"/>
    </w:p>
    <w:p w:rsidR="00A17E31" w:rsidRPr="004F0815" w:rsidRDefault="00A17E31" w:rsidP="004F0815">
      <w:pPr>
        <w:spacing w:line="276" w:lineRule="auto"/>
      </w:pPr>
      <w:r w:rsidRPr="004F0815">
        <w:tab/>
      </w:r>
    </w:p>
    <w:p w:rsidR="00D571D5" w:rsidRPr="004F0815" w:rsidRDefault="00D571D5" w:rsidP="004F0815">
      <w:pPr>
        <w:pStyle w:val="Titre1"/>
        <w:spacing w:line="276" w:lineRule="auto"/>
        <w:jc w:val="both"/>
        <w:rPr>
          <w:sz w:val="22"/>
          <w:szCs w:val="22"/>
        </w:rPr>
      </w:pPr>
      <w:bookmarkStart w:id="20" w:name="_Toc134997193"/>
      <w:r w:rsidRPr="004F0815">
        <w:rPr>
          <w:sz w:val="22"/>
          <w:szCs w:val="22"/>
        </w:rPr>
        <w:lastRenderedPageBreak/>
        <w:t>DESCRIPTION DU TRAVAIL REALISE</w:t>
      </w:r>
      <w:bookmarkEnd w:id="20"/>
    </w:p>
    <w:p w:rsidR="00510858" w:rsidRPr="004F0815" w:rsidRDefault="00BB699A" w:rsidP="008E4422">
      <w:pPr>
        <w:pStyle w:val="Titre3"/>
      </w:pPr>
      <w:bookmarkStart w:id="21" w:name="_Toc134997194"/>
      <w:r w:rsidRPr="004F0815">
        <w:t>Projet d’automatisation des NRT</w:t>
      </w:r>
      <w:bookmarkEnd w:id="21"/>
    </w:p>
    <w:p w:rsidR="00BB699A" w:rsidRPr="004F0815" w:rsidRDefault="00790C61" w:rsidP="004F0815">
      <w:pPr>
        <w:spacing w:line="276" w:lineRule="auto"/>
        <w:jc w:val="both"/>
      </w:pPr>
      <w:r w:rsidRPr="004F0815">
        <w:t>Ce projet a pour objectif</w:t>
      </w:r>
      <w:r w:rsidR="00BB699A" w:rsidRPr="004F0815">
        <w:t xml:space="preserve"> de créer une application web en utilisant </w:t>
      </w:r>
      <w:r w:rsidR="00202319" w:rsidRPr="004F0815">
        <w:t xml:space="preserve">JAVA </w:t>
      </w:r>
      <w:r w:rsidR="00BB699A" w:rsidRPr="004F0815">
        <w:t xml:space="preserve">Spring pour automatiser les tests de non-régression des personnalisations apportées au progiciel Calypso. Cette application </w:t>
      </w:r>
      <w:r w:rsidRPr="004F0815">
        <w:t>web a</w:t>
      </w:r>
      <w:r w:rsidR="00BB699A" w:rsidRPr="004F0815">
        <w:t xml:space="preserve"> pour but de vérifier si les modifications apportées au logiciel n'ont pas affecté les fonctionnalités existantes. L'objectif est de garantir que le système fonctionne correctement après chaque mise à jour ou modification. </w:t>
      </w:r>
    </w:p>
    <w:p w:rsidR="006D63BB" w:rsidRPr="004F0815" w:rsidRDefault="006D63BB" w:rsidP="008E4422">
      <w:pPr>
        <w:pStyle w:val="Titre5"/>
      </w:pPr>
      <w:r w:rsidRPr="004F0815">
        <w:t>Organisation</w:t>
      </w:r>
    </w:p>
    <w:p w:rsidR="006D63BB" w:rsidRPr="004F0815" w:rsidRDefault="006C6A49" w:rsidP="004F0815">
      <w:pPr>
        <w:spacing w:line="276" w:lineRule="auto"/>
      </w:pPr>
      <w:r>
        <w:t>Ce projet est</w:t>
      </w:r>
      <w:r w:rsidR="006D63BB" w:rsidRPr="004F0815">
        <w:t xml:space="preserve"> effectué par deux </w:t>
      </w:r>
      <w:r w:rsidR="002620C8" w:rsidRPr="004F0815">
        <w:t>développeur</w:t>
      </w:r>
      <w:r w:rsidR="006D63BB" w:rsidRPr="004F0815">
        <w:t xml:space="preserve"> </w:t>
      </w:r>
      <w:r w:rsidR="002620C8" w:rsidRPr="004F0815">
        <w:t>à</w:t>
      </w:r>
      <w:r w:rsidR="006D63BB" w:rsidRPr="004F0815">
        <w:t xml:space="preserve"> Paris, et un </w:t>
      </w:r>
      <w:r w:rsidR="002620C8" w:rsidRPr="004F0815">
        <w:t>développeur</w:t>
      </w:r>
      <w:r w:rsidR="006D63BB" w:rsidRPr="004F0815">
        <w:t xml:space="preserve"> </w:t>
      </w:r>
      <w:r w:rsidR="002620C8" w:rsidRPr="004F0815">
        <w:t>à</w:t>
      </w:r>
      <w:r w:rsidR="006D63BB" w:rsidRPr="004F0815">
        <w:t xml:space="preserve"> Chennai. Nous </w:t>
      </w:r>
      <w:r>
        <w:t>avons mis en place un point d’échange en anglais organisé en</w:t>
      </w:r>
      <w:r w:rsidR="006D63BB" w:rsidRPr="004F0815">
        <w:t xml:space="preserve"> </w:t>
      </w:r>
      <w:r w:rsidR="002620C8" w:rsidRPr="004F0815">
        <w:t>Daily</w:t>
      </w:r>
      <w:r w:rsidR="006D63BB" w:rsidRPr="004F0815">
        <w:t xml:space="preserve"> meeting pour discuter sur l’avancé</w:t>
      </w:r>
      <w:r>
        <w:t xml:space="preserve"> des taches de chacun</w:t>
      </w:r>
      <w:r w:rsidR="006D63BB" w:rsidRPr="004F0815">
        <w:t xml:space="preserve">, et chaque jeudi de la semaine, nous avons </w:t>
      </w:r>
      <w:r w:rsidR="002620C8" w:rsidRPr="004F0815">
        <w:t>un meeting</w:t>
      </w:r>
      <w:r w:rsidR="006D63BB" w:rsidRPr="004F0815">
        <w:t xml:space="preserve"> avec le Project Manager basé </w:t>
      </w:r>
      <w:r w:rsidR="002620C8" w:rsidRPr="004F0815">
        <w:t>à</w:t>
      </w:r>
      <w:r w:rsidR="006D63BB" w:rsidRPr="004F0815">
        <w:t xml:space="preserve"> </w:t>
      </w:r>
      <w:r w:rsidR="002620C8" w:rsidRPr="004F0815">
        <w:t>Chennai</w:t>
      </w:r>
      <w:r>
        <w:t xml:space="preserve"> en INDE</w:t>
      </w:r>
      <w:r w:rsidR="006D63BB" w:rsidRPr="004F0815">
        <w:t xml:space="preserve"> pour lui présenter l’</w:t>
      </w:r>
      <w:r w:rsidR="002620C8" w:rsidRPr="004F0815">
        <w:t>avancée</w:t>
      </w:r>
      <w:r w:rsidR="006D63BB" w:rsidRPr="004F0815">
        <w:t xml:space="preserve"> du projet. </w:t>
      </w:r>
    </w:p>
    <w:p w:rsidR="00BB699A" w:rsidRPr="004F0815" w:rsidRDefault="002620C8" w:rsidP="008E4422">
      <w:pPr>
        <w:pStyle w:val="Titre5"/>
      </w:pPr>
      <w:r w:rsidRPr="004F0815">
        <w:t>Architecture</w:t>
      </w:r>
    </w:p>
    <w:p w:rsidR="00BB699A" w:rsidRPr="004F0815" w:rsidRDefault="00790C61" w:rsidP="004F0815">
      <w:pPr>
        <w:spacing w:line="276" w:lineRule="auto"/>
        <w:jc w:val="both"/>
      </w:pPr>
      <w:r w:rsidRPr="004F0815">
        <w:t>Pour cette App</w:t>
      </w:r>
      <w:r w:rsidR="00BB699A" w:rsidRPr="004F0815">
        <w:t xml:space="preserve">lication, nous </w:t>
      </w:r>
      <w:r w:rsidR="006C6A49">
        <w:t xml:space="preserve">nous </w:t>
      </w:r>
      <w:r w:rsidR="00BB699A" w:rsidRPr="004F0815">
        <w:t>somme</w:t>
      </w:r>
      <w:r w:rsidR="006C6A49">
        <w:t>s</w:t>
      </w:r>
      <w:r w:rsidR="00BB699A" w:rsidRPr="004F0815">
        <w:t xml:space="preserve"> </w:t>
      </w:r>
      <w:r w:rsidR="006C6A49">
        <w:t>basé</w:t>
      </w:r>
      <w:r w:rsidR="00BB699A" w:rsidRPr="004F0815">
        <w:t xml:space="preserve"> sur </w:t>
      </w:r>
      <w:r w:rsidR="006C6A49">
        <w:t>l’</w:t>
      </w:r>
      <w:r w:rsidR="00BB699A" w:rsidRPr="004F0815">
        <w:t>architecture MASTER-SLAVE, avec un maitre, et deux slave</w:t>
      </w:r>
      <w:r w:rsidR="0089788D" w:rsidRPr="004F0815">
        <w:t>s</w:t>
      </w:r>
      <w:r w:rsidR="00BB699A" w:rsidRPr="004F0815">
        <w:t xml:space="preserve">. Le maitre est </w:t>
      </w:r>
      <w:r w:rsidRPr="004F0815">
        <w:t>déployé</w:t>
      </w:r>
      <w:r w:rsidR="00BB699A" w:rsidRPr="004F0815">
        <w:t xml:space="preserve"> dans l’environnement de PREPROD et c’est lui qui est chargé de :</w:t>
      </w:r>
    </w:p>
    <w:p w:rsidR="00BB699A" w:rsidRPr="004F0815" w:rsidRDefault="006C6A49" w:rsidP="004F0815">
      <w:pPr>
        <w:pStyle w:val="Listepuces"/>
        <w:spacing w:line="276" w:lineRule="auto"/>
        <w:jc w:val="both"/>
      </w:pPr>
      <w:r>
        <w:t>Orchestrer</w:t>
      </w:r>
      <w:r w:rsidR="00BB699A" w:rsidRPr="004F0815">
        <w:t xml:space="preserve"> la procédure de test.</w:t>
      </w:r>
    </w:p>
    <w:p w:rsidR="00BB699A" w:rsidRPr="004F0815" w:rsidRDefault="00BB699A" w:rsidP="004F0815">
      <w:pPr>
        <w:pStyle w:val="Listepuces"/>
        <w:spacing w:line="276" w:lineRule="auto"/>
        <w:jc w:val="both"/>
      </w:pPr>
      <w:r w:rsidRPr="004F0815">
        <w:t>Etablir la communication entre les slave</w:t>
      </w:r>
      <w:r w:rsidR="0089788D" w:rsidRPr="004F0815">
        <w:t>s</w:t>
      </w:r>
      <w:r w:rsidRPr="004F0815">
        <w:t xml:space="preserve"> </w:t>
      </w:r>
      <w:r w:rsidR="00790C61" w:rsidRPr="004F0815">
        <w:t>à</w:t>
      </w:r>
      <w:r w:rsidRPr="004F0815">
        <w:t xml:space="preserve"> travers l’API REST.</w:t>
      </w:r>
    </w:p>
    <w:p w:rsidR="00BB699A" w:rsidRPr="004F0815" w:rsidRDefault="00BB699A" w:rsidP="004F0815">
      <w:pPr>
        <w:pStyle w:val="Listepuces"/>
        <w:spacing w:line="276" w:lineRule="auto"/>
        <w:jc w:val="both"/>
      </w:pPr>
      <w:r w:rsidRPr="004F0815">
        <w:t xml:space="preserve">Recevoir </w:t>
      </w:r>
      <w:r w:rsidR="00790C61" w:rsidRPr="004F0815">
        <w:t>les réponses</w:t>
      </w:r>
      <w:r w:rsidRPr="004F0815">
        <w:t xml:space="preserve"> des </w:t>
      </w:r>
      <w:r w:rsidR="00790C61" w:rsidRPr="004F0815">
        <w:t>exécutions</w:t>
      </w:r>
      <w:r w:rsidRPr="004F0815">
        <w:t>.</w:t>
      </w:r>
    </w:p>
    <w:p w:rsidR="00BB699A" w:rsidRPr="004F0815" w:rsidRDefault="00790E17" w:rsidP="004F0815">
      <w:pPr>
        <w:pStyle w:val="Listepuces"/>
        <w:spacing w:line="276" w:lineRule="auto"/>
        <w:jc w:val="both"/>
      </w:pPr>
      <w:r w:rsidRPr="004F0815">
        <w:t xml:space="preserve">Lancer le script de test de non </w:t>
      </w:r>
      <w:r w:rsidR="00790C61" w:rsidRPr="004F0815">
        <w:t>régression</w:t>
      </w:r>
      <w:r w:rsidR="0089788D" w:rsidRPr="004F0815">
        <w:t>.</w:t>
      </w:r>
    </w:p>
    <w:p w:rsidR="00790E17" w:rsidRPr="004F0815" w:rsidRDefault="00790E17" w:rsidP="004F0815">
      <w:pPr>
        <w:pStyle w:val="Listepuces"/>
        <w:spacing w:line="276" w:lineRule="auto"/>
        <w:jc w:val="both"/>
      </w:pPr>
      <w:r w:rsidRPr="004F0815">
        <w:t>Enregistrer le</w:t>
      </w:r>
      <w:r w:rsidR="0089788D" w:rsidRPr="004F0815">
        <w:t>s</w:t>
      </w:r>
      <w:r w:rsidRPr="004F0815">
        <w:t xml:space="preserve"> </w:t>
      </w:r>
      <w:r w:rsidR="00790C61" w:rsidRPr="004F0815">
        <w:t>résultat</w:t>
      </w:r>
      <w:r w:rsidR="0089788D" w:rsidRPr="004F0815">
        <w:t>s</w:t>
      </w:r>
      <w:r w:rsidRPr="004F0815">
        <w:t>.</w:t>
      </w:r>
    </w:p>
    <w:p w:rsidR="00790E17" w:rsidRPr="004F0815" w:rsidRDefault="00790E17" w:rsidP="004F0815">
      <w:pPr>
        <w:pStyle w:val="Listepuces"/>
        <w:numPr>
          <w:ilvl w:val="0"/>
          <w:numId w:val="0"/>
        </w:numPr>
        <w:spacing w:line="276" w:lineRule="auto"/>
        <w:jc w:val="both"/>
      </w:pPr>
      <w:r w:rsidRPr="004F0815">
        <w:t xml:space="preserve">Les slaves quant à eux sont déployé l’un dans l’environnement UAT_REF et l’autre dans UAT_NRT. Ils sont </w:t>
      </w:r>
      <w:r w:rsidR="00790C61" w:rsidRPr="004F0815">
        <w:t>chargés</w:t>
      </w:r>
      <w:r w:rsidRPr="004F0815">
        <w:t xml:space="preserve"> de :</w:t>
      </w:r>
    </w:p>
    <w:p w:rsidR="00790E17" w:rsidRPr="004F0815" w:rsidRDefault="00790E17" w:rsidP="004F0815">
      <w:pPr>
        <w:pStyle w:val="Listepuces"/>
        <w:spacing w:line="276" w:lineRule="auto"/>
        <w:jc w:val="both"/>
      </w:pPr>
      <w:r w:rsidRPr="004F0815">
        <w:t xml:space="preserve">Vérifier si </w:t>
      </w:r>
      <w:r w:rsidR="00790C61" w:rsidRPr="004F0815">
        <w:t>tous</w:t>
      </w:r>
      <w:r w:rsidRPr="004F0815">
        <w:t xml:space="preserve"> les servers et les moteurs de calypso sont UP (Dataserver, </w:t>
      </w:r>
      <w:r w:rsidR="00790C61" w:rsidRPr="004F0815">
        <w:t>Engineserver, …</w:t>
      </w:r>
      <w:r w:rsidRPr="004F0815">
        <w:t>)</w:t>
      </w:r>
    </w:p>
    <w:p w:rsidR="00790E17" w:rsidRPr="004F0815" w:rsidRDefault="00790C61" w:rsidP="004F0815">
      <w:pPr>
        <w:pStyle w:val="Listepuces"/>
        <w:spacing w:line="276" w:lineRule="auto"/>
        <w:jc w:val="both"/>
      </w:pPr>
      <w:r w:rsidRPr="004F0815">
        <w:t>Nettoyer le</w:t>
      </w:r>
      <w:r w:rsidR="00790E17" w:rsidRPr="004F0815">
        <w:t xml:space="preserve"> dossier de la ST avant son </w:t>
      </w:r>
      <w:r w:rsidRPr="004F0815">
        <w:t>exécution.</w:t>
      </w:r>
    </w:p>
    <w:p w:rsidR="00790E17" w:rsidRPr="004F0815" w:rsidRDefault="00790C61" w:rsidP="004F0815">
      <w:pPr>
        <w:pStyle w:val="Listepuces"/>
        <w:spacing w:line="276" w:lineRule="auto"/>
        <w:jc w:val="both"/>
      </w:pPr>
      <w:r w:rsidRPr="004F0815">
        <w:t>Télécharger</w:t>
      </w:r>
      <w:r w:rsidR="00790E17" w:rsidRPr="004F0815">
        <w:t xml:space="preserve"> des fichiers d’entré </w:t>
      </w:r>
      <w:r w:rsidRPr="004F0815">
        <w:t>s’il</w:t>
      </w:r>
      <w:r w:rsidR="00790E17" w:rsidRPr="004F0815">
        <w:t xml:space="preserve"> y’en a.</w:t>
      </w:r>
    </w:p>
    <w:p w:rsidR="001446BD" w:rsidRDefault="00821E1D" w:rsidP="001446BD">
      <w:pPr>
        <w:pStyle w:val="Listepuces"/>
        <w:keepNext/>
        <w:numPr>
          <w:ilvl w:val="0"/>
          <w:numId w:val="0"/>
        </w:numPr>
        <w:spacing w:line="276" w:lineRule="auto"/>
        <w:ind w:left="360"/>
        <w:jc w:val="both"/>
      </w:pPr>
      <w:r w:rsidRPr="004F0815">
        <w:rPr>
          <w:noProof/>
          <w:lang w:eastAsia="fr-FR"/>
        </w:rPr>
        <w:lastRenderedPageBreak/>
        <w:drawing>
          <wp:inline distT="0" distB="0" distL="0" distR="0" wp14:anchorId="4B14527C" wp14:editId="75CE5E5B">
            <wp:extent cx="5507990" cy="3114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7990" cy="3114040"/>
                    </a:xfrm>
                    <a:prstGeom prst="rect">
                      <a:avLst/>
                    </a:prstGeom>
                  </pic:spPr>
                </pic:pic>
              </a:graphicData>
            </a:graphic>
          </wp:inline>
        </w:drawing>
      </w:r>
    </w:p>
    <w:p w:rsidR="00821E1D" w:rsidRPr="004F0815" w:rsidRDefault="001446BD" w:rsidP="001446BD">
      <w:pPr>
        <w:pStyle w:val="Lgende"/>
        <w:jc w:val="center"/>
        <w:rPr>
          <w:szCs w:val="22"/>
        </w:rPr>
      </w:pPr>
      <w:bookmarkStart w:id="22" w:name="_Toc134995816"/>
      <w:r>
        <w:t xml:space="preserve">Figure </w:t>
      </w:r>
      <w:r>
        <w:fldChar w:fldCharType="begin"/>
      </w:r>
      <w:r>
        <w:instrText xml:space="preserve"> SEQ Figure \* ARABIC </w:instrText>
      </w:r>
      <w:r>
        <w:fldChar w:fldCharType="separate"/>
      </w:r>
      <w:r>
        <w:rPr>
          <w:noProof/>
        </w:rPr>
        <w:t>6</w:t>
      </w:r>
      <w:r>
        <w:fldChar w:fldCharType="end"/>
      </w:r>
      <w:r>
        <w:t xml:space="preserve"> : ARCHITECTURE DE L'APPLICATION</w:t>
      </w:r>
      <w:bookmarkEnd w:id="22"/>
    </w:p>
    <w:p w:rsidR="00790E17" w:rsidRPr="004F0815" w:rsidRDefault="00790E17" w:rsidP="008E4422">
      <w:pPr>
        <w:pStyle w:val="Titre5"/>
      </w:pPr>
      <w:r w:rsidRPr="004F0815">
        <w:t xml:space="preserve">Création des </w:t>
      </w:r>
      <w:r w:rsidR="004F0815" w:rsidRPr="004F0815">
        <w:t>IHM</w:t>
      </w:r>
      <w:r w:rsidRPr="004F0815">
        <w:t xml:space="preserve"> </w:t>
      </w:r>
      <w:r w:rsidR="00790C61" w:rsidRPr="004F0815">
        <w:t>(interface</w:t>
      </w:r>
      <w:r w:rsidRPr="004F0815">
        <w:t xml:space="preserve"> homme </w:t>
      </w:r>
      <w:r w:rsidR="00790C61" w:rsidRPr="004F0815">
        <w:t>machine)</w:t>
      </w:r>
    </w:p>
    <w:p w:rsidR="00A45467" w:rsidRPr="004F0815" w:rsidRDefault="00A45467" w:rsidP="004F0815">
      <w:pPr>
        <w:spacing w:line="276" w:lineRule="auto"/>
      </w:pPr>
      <w:r w:rsidRPr="004F0815">
        <w:t xml:space="preserve">Pendant la </w:t>
      </w:r>
      <w:r w:rsidR="002620C8" w:rsidRPr="004F0815">
        <w:t>première</w:t>
      </w:r>
      <w:r w:rsidRPr="004F0815">
        <w:t xml:space="preserve"> phase du projet, </w:t>
      </w:r>
      <w:r w:rsidR="002620C8" w:rsidRPr="004F0815">
        <w:t>ma principale tâche</w:t>
      </w:r>
      <w:r w:rsidRPr="004F0815">
        <w:t xml:space="preserve"> était de </w:t>
      </w:r>
      <w:r w:rsidR="002620C8" w:rsidRPr="004F0815">
        <w:t>réaliser</w:t>
      </w:r>
      <w:r w:rsidRPr="004F0815">
        <w:t xml:space="preserve"> les </w:t>
      </w:r>
      <w:r w:rsidR="002620C8" w:rsidRPr="004F0815">
        <w:t>différentes</w:t>
      </w:r>
      <w:r w:rsidRPr="004F0815">
        <w:t xml:space="preserve"> interface homme machine pour </w:t>
      </w:r>
      <w:r w:rsidR="002620C8" w:rsidRPr="004F0815">
        <w:t>les utilisateurs</w:t>
      </w:r>
      <w:r w:rsidRPr="004F0815">
        <w:t xml:space="preserve"> de l’</w:t>
      </w:r>
      <w:r w:rsidR="002620C8" w:rsidRPr="004F0815">
        <w:t>application, et de les relier</w:t>
      </w:r>
      <w:r w:rsidRPr="004F0815">
        <w:t xml:space="preserve"> au données </w:t>
      </w:r>
      <w:r w:rsidR="002620C8" w:rsidRPr="004F0815">
        <w:t>enregistré</w:t>
      </w:r>
      <w:r w:rsidRPr="004F0815">
        <w:t xml:space="preserve"> en </w:t>
      </w:r>
      <w:r w:rsidR="002620C8" w:rsidRPr="004F0815">
        <w:t>base.</w:t>
      </w:r>
      <w:r w:rsidRPr="004F0815">
        <w:t xml:space="preserve"> Pour ce faire je suis partie sur architecture simple en utilisant un moteur de </w:t>
      </w:r>
      <w:r w:rsidR="002620C8" w:rsidRPr="004F0815">
        <w:t>Template</w:t>
      </w:r>
      <w:r w:rsidRPr="004F0815">
        <w:t xml:space="preserve"> </w:t>
      </w:r>
      <w:r w:rsidR="002620C8" w:rsidRPr="004F0815">
        <w:t>Spring</w:t>
      </w:r>
      <w:r w:rsidRPr="004F0815">
        <w:t xml:space="preserve"> </w:t>
      </w:r>
      <w:r w:rsidR="002620C8" w:rsidRPr="004F0815">
        <w:t>appelé</w:t>
      </w:r>
      <w:r w:rsidRPr="004F0815">
        <w:t xml:space="preserve"> THYMELEAF, et comme </w:t>
      </w:r>
      <w:r w:rsidR="002620C8" w:rsidRPr="004F0815">
        <w:t>Framework</w:t>
      </w:r>
      <w:r w:rsidRPr="004F0815">
        <w:t xml:space="preserve"> j’ai utilisé BOOTSTRAP 5. </w:t>
      </w:r>
    </w:p>
    <w:p w:rsidR="00A45467" w:rsidRPr="004F0815" w:rsidRDefault="00A45467" w:rsidP="004F0815">
      <w:pPr>
        <w:spacing w:line="276" w:lineRule="auto"/>
      </w:pPr>
      <w:r w:rsidRPr="004F0815">
        <w:t xml:space="preserve">Je vais vous présenter </w:t>
      </w:r>
      <w:r w:rsidR="006C6A49">
        <w:t>quelques</w:t>
      </w:r>
      <w:r w:rsidR="004F0815" w:rsidRPr="004F0815">
        <w:t xml:space="preserve"> pages créées</w:t>
      </w:r>
      <w:r w:rsidRPr="004F0815">
        <w:t xml:space="preserve">. </w:t>
      </w:r>
    </w:p>
    <w:p w:rsidR="001446BD" w:rsidRDefault="00A45467" w:rsidP="001446BD">
      <w:pPr>
        <w:keepNext/>
        <w:spacing w:line="276" w:lineRule="auto"/>
      </w:pPr>
      <w:r w:rsidRPr="004F0815">
        <w:rPr>
          <w:noProof/>
          <w:lang w:eastAsia="fr-FR"/>
        </w:rPr>
        <w:lastRenderedPageBreak/>
        <w:drawing>
          <wp:inline distT="0" distB="0" distL="0" distR="0" wp14:anchorId="41403906" wp14:editId="2BEAD8EF">
            <wp:extent cx="5507990" cy="35286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990" cy="3528695"/>
                    </a:xfrm>
                    <a:prstGeom prst="rect">
                      <a:avLst/>
                    </a:prstGeom>
                  </pic:spPr>
                </pic:pic>
              </a:graphicData>
            </a:graphic>
          </wp:inline>
        </w:drawing>
      </w:r>
    </w:p>
    <w:p w:rsidR="00A45467" w:rsidRPr="004F0815" w:rsidRDefault="001446BD" w:rsidP="001446BD">
      <w:pPr>
        <w:pStyle w:val="Lgende"/>
        <w:jc w:val="center"/>
        <w:rPr>
          <w:szCs w:val="22"/>
        </w:rPr>
      </w:pPr>
      <w:bookmarkStart w:id="23" w:name="_Toc134995817"/>
      <w:r>
        <w:t xml:space="preserve">Figure </w:t>
      </w:r>
      <w:r>
        <w:fldChar w:fldCharType="begin"/>
      </w:r>
      <w:r>
        <w:instrText xml:space="preserve"> SEQ Figure \* ARABIC </w:instrText>
      </w:r>
      <w:r>
        <w:fldChar w:fldCharType="separate"/>
      </w:r>
      <w:r>
        <w:rPr>
          <w:noProof/>
        </w:rPr>
        <w:t>7</w:t>
      </w:r>
      <w:r>
        <w:fldChar w:fldCharType="end"/>
      </w:r>
      <w:r>
        <w:t xml:space="preserve"> : Page de connexion</w:t>
      </w:r>
      <w:bookmarkEnd w:id="23"/>
    </w:p>
    <w:p w:rsidR="00A45467" w:rsidRPr="004F0815" w:rsidRDefault="00A45467" w:rsidP="004F0815">
      <w:pPr>
        <w:spacing w:line="276" w:lineRule="auto"/>
      </w:pPr>
    </w:p>
    <w:p w:rsidR="001446BD" w:rsidRDefault="00A45467" w:rsidP="001446BD">
      <w:pPr>
        <w:keepNext/>
        <w:spacing w:line="276" w:lineRule="auto"/>
      </w:pPr>
      <w:r w:rsidRPr="004F0815">
        <w:rPr>
          <w:noProof/>
          <w:lang w:eastAsia="fr-FR"/>
        </w:rPr>
        <w:drawing>
          <wp:inline distT="0" distB="0" distL="0" distR="0" wp14:anchorId="09778A44" wp14:editId="4AF50685">
            <wp:extent cx="5507990" cy="27730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7990" cy="2773045"/>
                    </a:xfrm>
                    <a:prstGeom prst="rect">
                      <a:avLst/>
                    </a:prstGeom>
                  </pic:spPr>
                </pic:pic>
              </a:graphicData>
            </a:graphic>
          </wp:inline>
        </w:drawing>
      </w:r>
    </w:p>
    <w:p w:rsidR="00A45467" w:rsidRPr="004F0815" w:rsidRDefault="001446BD" w:rsidP="001446BD">
      <w:pPr>
        <w:pStyle w:val="Lgende"/>
        <w:jc w:val="center"/>
        <w:rPr>
          <w:szCs w:val="22"/>
        </w:rPr>
      </w:pPr>
      <w:bookmarkStart w:id="24" w:name="_Toc134995818"/>
      <w:r>
        <w:t xml:space="preserve">Figure </w:t>
      </w:r>
      <w:r>
        <w:fldChar w:fldCharType="begin"/>
      </w:r>
      <w:r>
        <w:instrText xml:space="preserve"> SEQ Figure \* ARABIC </w:instrText>
      </w:r>
      <w:r>
        <w:fldChar w:fldCharType="separate"/>
      </w:r>
      <w:r>
        <w:rPr>
          <w:noProof/>
        </w:rPr>
        <w:t>8</w:t>
      </w:r>
      <w:r>
        <w:fldChar w:fldCharType="end"/>
      </w:r>
      <w:r>
        <w:t xml:space="preserve"> : Page de configuration</w:t>
      </w:r>
      <w:bookmarkStart w:id="25" w:name="_GoBack"/>
      <w:bookmarkEnd w:id="24"/>
      <w:bookmarkEnd w:id="25"/>
    </w:p>
    <w:p w:rsidR="00A45467" w:rsidRPr="004F0815" w:rsidRDefault="00A45467" w:rsidP="004F0815">
      <w:pPr>
        <w:spacing w:line="276" w:lineRule="auto"/>
      </w:pPr>
    </w:p>
    <w:p w:rsidR="00A45467" w:rsidRPr="004F0815" w:rsidRDefault="00A45467" w:rsidP="004F0815">
      <w:pPr>
        <w:spacing w:line="276" w:lineRule="auto"/>
      </w:pPr>
    </w:p>
    <w:p w:rsidR="00A45467" w:rsidRPr="004F0815" w:rsidRDefault="00A45467" w:rsidP="004F0815">
      <w:pPr>
        <w:spacing w:line="276" w:lineRule="auto"/>
      </w:pPr>
    </w:p>
    <w:p w:rsidR="001446BD" w:rsidRDefault="00A45467" w:rsidP="001446BD">
      <w:pPr>
        <w:keepNext/>
        <w:spacing w:line="276" w:lineRule="auto"/>
      </w:pPr>
      <w:r w:rsidRPr="004F0815">
        <w:rPr>
          <w:noProof/>
          <w:lang w:eastAsia="fr-FR"/>
        </w:rPr>
        <w:lastRenderedPageBreak/>
        <w:drawing>
          <wp:inline distT="0" distB="0" distL="0" distR="0" wp14:anchorId="4AC95212" wp14:editId="64B2F922">
            <wp:extent cx="5507990" cy="29070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7990" cy="2907030"/>
                    </a:xfrm>
                    <a:prstGeom prst="rect">
                      <a:avLst/>
                    </a:prstGeom>
                  </pic:spPr>
                </pic:pic>
              </a:graphicData>
            </a:graphic>
          </wp:inline>
        </w:drawing>
      </w:r>
    </w:p>
    <w:p w:rsidR="00A45467" w:rsidRPr="004F0815" w:rsidRDefault="001446BD" w:rsidP="001446BD">
      <w:pPr>
        <w:pStyle w:val="Lgende"/>
        <w:jc w:val="center"/>
        <w:rPr>
          <w:szCs w:val="22"/>
        </w:rPr>
      </w:pPr>
      <w:bookmarkStart w:id="26" w:name="_Toc134995819"/>
      <w:r>
        <w:t xml:space="preserve">Figure </w:t>
      </w:r>
      <w:r>
        <w:fldChar w:fldCharType="begin"/>
      </w:r>
      <w:r>
        <w:instrText xml:space="preserve"> SEQ Figure \* ARABIC </w:instrText>
      </w:r>
      <w:r>
        <w:fldChar w:fldCharType="separate"/>
      </w:r>
      <w:r>
        <w:rPr>
          <w:noProof/>
        </w:rPr>
        <w:t>9</w:t>
      </w:r>
      <w:r>
        <w:fldChar w:fldCharType="end"/>
      </w:r>
      <w:r>
        <w:t xml:space="preserve"> : Page de lancement des tests</w:t>
      </w:r>
      <w:bookmarkEnd w:id="26"/>
    </w:p>
    <w:p w:rsidR="00A45467" w:rsidRPr="004F0815" w:rsidRDefault="007F5201" w:rsidP="008E4422">
      <w:pPr>
        <w:pStyle w:val="Titre5"/>
      </w:pPr>
      <w:r w:rsidRPr="004F0815">
        <w:t>Continuité du projet</w:t>
      </w:r>
    </w:p>
    <w:p w:rsidR="00202319" w:rsidRPr="004F0815" w:rsidRDefault="00202319" w:rsidP="004F0815">
      <w:pPr>
        <w:spacing w:line="276" w:lineRule="auto"/>
      </w:pPr>
      <w:r w:rsidRPr="004F0815">
        <w:t xml:space="preserve">Les différentes taches </w:t>
      </w:r>
      <w:r w:rsidR="002620C8" w:rsidRPr="004F0815">
        <w:t>à</w:t>
      </w:r>
      <w:r w:rsidRPr="004F0815">
        <w:t xml:space="preserve"> réaliser pour la suite de l’application sont :</w:t>
      </w:r>
    </w:p>
    <w:p w:rsidR="00202319" w:rsidRPr="004F0815" w:rsidRDefault="00202319" w:rsidP="004F0815">
      <w:pPr>
        <w:pStyle w:val="Listepuces"/>
        <w:spacing w:line="276" w:lineRule="auto"/>
      </w:pPr>
      <w:r w:rsidRPr="004F0815">
        <w:t>La migration des interfaces en ANGULAR</w:t>
      </w:r>
      <w:r w:rsidR="007F5201" w:rsidRPr="004F0815">
        <w:t>.</w:t>
      </w:r>
    </w:p>
    <w:p w:rsidR="00202319" w:rsidRPr="004F0815" w:rsidRDefault="00202319" w:rsidP="004F0815">
      <w:pPr>
        <w:pStyle w:val="Listepuces"/>
        <w:spacing w:line="276" w:lineRule="auto"/>
      </w:pPr>
      <w:r w:rsidRPr="004F0815">
        <w:t>L’</w:t>
      </w:r>
      <w:r w:rsidR="002620C8" w:rsidRPr="004F0815">
        <w:t>exécution</w:t>
      </w:r>
      <w:r w:rsidRPr="004F0815">
        <w:t xml:space="preserve"> de </w:t>
      </w:r>
      <w:r w:rsidR="002620C8" w:rsidRPr="004F0815">
        <w:t>façons</w:t>
      </w:r>
      <w:r w:rsidRPr="004F0815">
        <w:t xml:space="preserve"> automatisé de plusieurs cas de test.</w:t>
      </w:r>
    </w:p>
    <w:p w:rsidR="00202319" w:rsidRPr="004F0815" w:rsidRDefault="00202319" w:rsidP="004F0815">
      <w:pPr>
        <w:pStyle w:val="Listepuces"/>
        <w:spacing w:line="276" w:lineRule="auto"/>
      </w:pPr>
      <w:r w:rsidRPr="004F0815">
        <w:t>La Mise en place des test unitaire, d’intégration et fonctionnel.</w:t>
      </w:r>
    </w:p>
    <w:p w:rsidR="00202319" w:rsidRPr="004F0815" w:rsidRDefault="00202319" w:rsidP="008E4422">
      <w:pPr>
        <w:pStyle w:val="Titre3"/>
      </w:pPr>
      <w:bookmarkStart w:id="27" w:name="_Toc134997195"/>
      <w:r w:rsidRPr="004F0815">
        <w:t>Creation d’un report calypso</w:t>
      </w:r>
      <w:bookmarkEnd w:id="27"/>
    </w:p>
    <w:p w:rsidR="00790E17" w:rsidRPr="004F0815" w:rsidRDefault="00790E17" w:rsidP="004F0815">
      <w:pPr>
        <w:spacing w:line="276" w:lineRule="auto"/>
      </w:pPr>
      <w:r w:rsidRPr="004F0815">
        <w:t>Cette tache portais sur la création d’un report calypso permettant de visualiser les utilisateur</w:t>
      </w:r>
      <w:r w:rsidR="00790C61" w:rsidRPr="004F0815">
        <w:t>s</w:t>
      </w:r>
      <w:r w:rsidRPr="004F0815">
        <w:t xml:space="preserve"> ayant un accès temporaire d’urgence a un environnement sur un</w:t>
      </w:r>
      <w:r w:rsidR="00790C61" w:rsidRPr="004F0815">
        <w:t>e période de date bien précise.</w:t>
      </w:r>
    </w:p>
    <w:p w:rsidR="00790E17" w:rsidRPr="004F0815" w:rsidRDefault="00790E17" w:rsidP="004F0815">
      <w:pPr>
        <w:spacing w:line="276" w:lineRule="auto"/>
      </w:pPr>
      <w:r w:rsidRPr="004F0815">
        <w:t>L’objectif final de ce report est de créer une ST qui va l’appeler et l’en</w:t>
      </w:r>
      <w:r w:rsidR="00790C61" w:rsidRPr="004F0815">
        <w:t>voyer de façon journalière a l’Application M</w:t>
      </w:r>
      <w:r w:rsidRPr="004F0815">
        <w:t>anager pour qu’il est un contrôle permanent sur les accès de chaque utilisateur.</w:t>
      </w:r>
    </w:p>
    <w:p w:rsidR="00790E17" w:rsidRPr="004F0815" w:rsidRDefault="00790E17" w:rsidP="004F0815">
      <w:pPr>
        <w:spacing w:line="276" w:lineRule="auto"/>
      </w:pPr>
      <w:r w:rsidRPr="004F0815">
        <w:t xml:space="preserve">Pour la création de celui-ci, j’ai </w:t>
      </w:r>
      <w:r w:rsidR="00A64789">
        <w:t>mis en place</w:t>
      </w:r>
      <w:r w:rsidRPr="004F0815">
        <w:t xml:space="preserve"> une méthode SQL </w:t>
      </w:r>
      <w:r w:rsidR="00A64789">
        <w:t>permettant de</w:t>
      </w:r>
      <w:r w:rsidRPr="004F0815">
        <w:t xml:space="preserve"> recevoir les données de la base, puis créer trois classes </w:t>
      </w:r>
      <w:r w:rsidR="00A64789">
        <w:t>afin d’</w:t>
      </w:r>
      <w:r w:rsidR="0089788D" w:rsidRPr="004F0815">
        <w:t>implémenter</w:t>
      </w:r>
      <w:r w:rsidRPr="004F0815">
        <w:t xml:space="preserve"> mon report.</w:t>
      </w:r>
    </w:p>
    <w:p w:rsidR="00AD61EB" w:rsidRPr="004F0815" w:rsidRDefault="00790E17" w:rsidP="004F0815">
      <w:pPr>
        <w:pStyle w:val="Listepuces"/>
        <w:spacing w:line="276" w:lineRule="auto"/>
      </w:pPr>
      <w:r w:rsidRPr="00A64789">
        <w:rPr>
          <w:b/>
        </w:rPr>
        <w:t>EmergencyUserAccessTemplate</w:t>
      </w:r>
      <w:r w:rsidRPr="004F0815">
        <w:t> :</w:t>
      </w:r>
      <w:r w:rsidR="00AD61EB" w:rsidRPr="004F0815">
        <w:t xml:space="preserve"> Le </w:t>
      </w:r>
      <w:r w:rsidR="002620C8" w:rsidRPr="004F0815">
        <w:t>Template</w:t>
      </w:r>
      <w:r w:rsidR="00AD61EB" w:rsidRPr="004F0815">
        <w:t xml:space="preserve"> et ses sous-classes fournissent les moyens de définir les </w:t>
      </w:r>
      <w:r w:rsidR="002620C8" w:rsidRPr="004F0815">
        <w:t>paramètres</w:t>
      </w:r>
      <w:r w:rsidR="00AD61EB" w:rsidRPr="004F0815">
        <w:t xml:space="preserve"> de recherche et les données que le report devrait contenir. Il permet de stocker ces renseignements dans la base de données pour les utiliser dans les </w:t>
      </w:r>
      <w:r w:rsidR="002620C8" w:rsidRPr="004F0815">
        <w:t>fenêtres</w:t>
      </w:r>
      <w:r w:rsidR="00A64789">
        <w:t xml:space="preserve"> du repo</w:t>
      </w:r>
      <w:r w:rsidR="00AD61EB" w:rsidRPr="004F0815">
        <w:t>rt et/ou dans l’</w:t>
      </w:r>
      <w:r w:rsidR="002620C8" w:rsidRPr="004F0815">
        <w:t>exécution</w:t>
      </w:r>
      <w:r w:rsidR="00AD61EB" w:rsidRPr="004F0815">
        <w:t xml:space="preserve"> des taches prévues dans le report. Par exemple, pour mon report, je les ai </w:t>
      </w:r>
      <w:r w:rsidR="002620C8" w:rsidRPr="004F0815">
        <w:t>personnalisés</w:t>
      </w:r>
      <w:r w:rsidR="00AD61EB" w:rsidRPr="004F0815">
        <w:t xml:space="preserve"> en y insérant deux </w:t>
      </w:r>
      <w:r w:rsidR="002620C8" w:rsidRPr="004F0815">
        <w:t>paramètres</w:t>
      </w:r>
      <w:r w:rsidR="00AD61EB" w:rsidRPr="004F0815">
        <w:t xml:space="preserve"> de date. </w:t>
      </w:r>
      <w:r w:rsidR="002620C8" w:rsidRPr="004F0815">
        <w:t>(StartDate</w:t>
      </w:r>
      <w:r w:rsidR="00AD61EB" w:rsidRPr="004F0815">
        <w:t xml:space="preserve"> et </w:t>
      </w:r>
      <w:r w:rsidR="002620C8" w:rsidRPr="004F0815">
        <w:t>EndDate)</w:t>
      </w:r>
      <w:r w:rsidR="00AD61EB" w:rsidRPr="004F0815">
        <w:t>.</w:t>
      </w:r>
    </w:p>
    <w:p w:rsidR="00AD61EB" w:rsidRPr="004F0815" w:rsidRDefault="00790E17" w:rsidP="004F0815">
      <w:pPr>
        <w:pStyle w:val="Listepuces"/>
        <w:spacing w:line="276" w:lineRule="auto"/>
      </w:pPr>
      <w:r w:rsidRPr="004F0815">
        <w:lastRenderedPageBreak/>
        <w:t> </w:t>
      </w:r>
      <w:r w:rsidR="00AD61EB" w:rsidRPr="00A64789">
        <w:rPr>
          <w:b/>
        </w:rPr>
        <w:t>EmergencyUserAccessReport</w:t>
      </w:r>
      <w:r w:rsidR="00AD61EB" w:rsidRPr="004F0815">
        <w:t xml:space="preserve"> : La classe de Report est ou une </w:t>
      </w:r>
      <w:r w:rsidR="002620C8" w:rsidRPr="004F0815">
        <w:t>requête</w:t>
      </w:r>
      <w:r w:rsidR="00AD61EB" w:rsidRPr="004F0815">
        <w:t xml:space="preserve"> est construite en fonction des </w:t>
      </w:r>
      <w:r w:rsidR="002620C8" w:rsidRPr="004F0815">
        <w:t>paramètres</w:t>
      </w:r>
      <w:r w:rsidR="00AD61EB" w:rsidRPr="004F0815">
        <w:t xml:space="preserve"> d’entrée dans le </w:t>
      </w:r>
      <w:r w:rsidR="002620C8" w:rsidRPr="004F0815">
        <w:t>modèle</w:t>
      </w:r>
      <w:r w:rsidR="00AD61EB" w:rsidRPr="004F0815">
        <w:t xml:space="preserve"> de report. La </w:t>
      </w:r>
      <w:r w:rsidR="002620C8" w:rsidRPr="004F0815">
        <w:t>requête</w:t>
      </w:r>
      <w:r w:rsidR="00AD61EB" w:rsidRPr="004F0815">
        <w:t xml:space="preserve"> est </w:t>
      </w:r>
      <w:r w:rsidR="002620C8" w:rsidRPr="004F0815">
        <w:t>construite</w:t>
      </w:r>
      <w:r w:rsidR="00AD61EB" w:rsidRPr="004F0815">
        <w:t xml:space="preserve"> ; un appel est fait au serveur de données Calypso (via l’API distante) et les données retournées sont un ReportOutput avec un ensemble de ReportRows. Un ReportRow identifie les objets récupérés du système par rangée. La raison d’avoir les objets ReportRow (par opposition au simple passage des objets Vector </w:t>
      </w:r>
      <w:r w:rsidR="002620C8" w:rsidRPr="004F0815">
        <w:t>lui-même</w:t>
      </w:r>
      <w:r w:rsidR="00AD61EB" w:rsidRPr="004F0815">
        <w:t xml:space="preserve">) est qu’il y’a des moments </w:t>
      </w:r>
      <w:r w:rsidR="002620C8" w:rsidRPr="004F0815">
        <w:t>où</w:t>
      </w:r>
      <w:r w:rsidR="00AD61EB" w:rsidRPr="004F0815">
        <w:t xml:space="preserve"> il faut associer plusieurs objets </w:t>
      </w:r>
      <w:r w:rsidR="002620C8" w:rsidRPr="004F0815">
        <w:t>différents</w:t>
      </w:r>
      <w:r w:rsidR="00AD61EB" w:rsidRPr="004F0815">
        <w:t xml:space="preserve"> </w:t>
      </w:r>
      <w:r w:rsidR="002620C8" w:rsidRPr="004F0815">
        <w:t>à</w:t>
      </w:r>
      <w:r w:rsidR="00AD61EB" w:rsidRPr="004F0815">
        <w:t xml:space="preserve"> une rangée. Par exemple, un report de message aura parfois un message, un transfert et un </w:t>
      </w:r>
      <w:r w:rsidR="002620C8" w:rsidRPr="004F0815">
        <w:t>Trade</w:t>
      </w:r>
      <w:r w:rsidR="00AD61EB" w:rsidRPr="004F0815">
        <w:t xml:space="preserve"> tous liés au même report.</w:t>
      </w:r>
    </w:p>
    <w:p w:rsidR="00790E17" w:rsidRPr="004F0815" w:rsidRDefault="00AD61EB" w:rsidP="004F0815">
      <w:pPr>
        <w:pStyle w:val="Listepuces"/>
        <w:spacing w:line="276" w:lineRule="auto"/>
      </w:pPr>
      <w:r w:rsidRPr="00A64789">
        <w:rPr>
          <w:b/>
        </w:rPr>
        <w:t>EmergencyUserAccessStyle</w:t>
      </w:r>
      <w:r w:rsidRPr="004F0815">
        <w:t xml:space="preserve"> </w:t>
      </w:r>
      <w:r w:rsidR="00790E17" w:rsidRPr="004F0815">
        <w:t>:</w:t>
      </w:r>
      <w:r w:rsidRPr="004F0815">
        <w:rPr>
          <w:rFonts w:ascii="Trebuchet MS" w:hAnsi="Trebuchet MS"/>
          <w:color w:val="2D2926"/>
          <w:shd w:val="clear" w:color="auto" w:fill="FAFAFA"/>
        </w:rPr>
        <w:t xml:space="preserve"> </w:t>
      </w:r>
      <w:r w:rsidRPr="004F0815">
        <w:t>ReportStyle est une classe d'aide qui fournit la fonctionnalité pour extraire les valeurs des colonnes des objets ReportRow.</w:t>
      </w:r>
    </w:p>
    <w:p w:rsidR="001446BD" w:rsidRDefault="001261DE" w:rsidP="001446BD">
      <w:pPr>
        <w:keepNext/>
        <w:spacing w:line="276" w:lineRule="auto"/>
      </w:pPr>
      <w:r w:rsidRPr="004F0815">
        <w:rPr>
          <w:noProof/>
          <w:lang w:eastAsia="fr-FR"/>
        </w:rPr>
        <w:drawing>
          <wp:inline distT="0" distB="0" distL="0" distR="0">
            <wp:extent cx="5507990" cy="2658831"/>
            <wp:effectExtent l="0" t="0" r="0" b="8255"/>
            <wp:docPr id="21" name="Image 21" descr="C:\Users\f13318\AppData\Local\Microsoft\Windows\INetCache\Content.MSO\5968A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13318\AppData\Local\Microsoft\Windows\INetCache\Content.MSO\5968A07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990" cy="2658831"/>
                    </a:xfrm>
                    <a:prstGeom prst="rect">
                      <a:avLst/>
                    </a:prstGeom>
                    <a:noFill/>
                    <a:ln>
                      <a:noFill/>
                    </a:ln>
                  </pic:spPr>
                </pic:pic>
              </a:graphicData>
            </a:graphic>
          </wp:inline>
        </w:drawing>
      </w:r>
    </w:p>
    <w:p w:rsidR="00BB699A" w:rsidRPr="004F0815" w:rsidRDefault="001446BD" w:rsidP="001446BD">
      <w:pPr>
        <w:pStyle w:val="Lgende"/>
        <w:jc w:val="center"/>
        <w:rPr>
          <w:szCs w:val="22"/>
        </w:rPr>
      </w:pPr>
      <w:bookmarkStart w:id="28" w:name="_Toc134995820"/>
      <w:r>
        <w:t xml:space="preserve">Figure </w:t>
      </w:r>
      <w:r>
        <w:fldChar w:fldCharType="begin"/>
      </w:r>
      <w:r>
        <w:instrText xml:space="preserve"> SEQ Figure \* ARABIC </w:instrText>
      </w:r>
      <w:r>
        <w:fldChar w:fldCharType="separate"/>
      </w:r>
      <w:r>
        <w:rPr>
          <w:noProof/>
        </w:rPr>
        <w:t>10</w:t>
      </w:r>
      <w:r>
        <w:fldChar w:fldCharType="end"/>
      </w:r>
      <w:r>
        <w:t xml:space="preserve"> : REPORT CALYPSO</w:t>
      </w:r>
      <w:bookmarkEnd w:id="28"/>
    </w:p>
    <w:p w:rsidR="00B1565E" w:rsidRDefault="00B1565E">
      <w:pPr>
        <w:rPr>
          <w:rFonts w:asciiTheme="majorHAnsi" w:eastAsiaTheme="majorEastAsia" w:hAnsiTheme="majorHAnsi" w:cstheme="majorBidi"/>
          <w:color w:val="009109"/>
        </w:rPr>
      </w:pPr>
      <w:bookmarkStart w:id="29" w:name="_Toc134997196"/>
      <w:r>
        <w:br w:type="page"/>
      </w:r>
    </w:p>
    <w:p w:rsidR="00002971" w:rsidRPr="004F0815" w:rsidRDefault="00002971" w:rsidP="004F0815">
      <w:pPr>
        <w:pStyle w:val="Titre1"/>
        <w:numPr>
          <w:ilvl w:val="0"/>
          <w:numId w:val="0"/>
        </w:numPr>
        <w:spacing w:line="276" w:lineRule="auto"/>
        <w:jc w:val="center"/>
        <w:rPr>
          <w:sz w:val="22"/>
          <w:szCs w:val="22"/>
        </w:rPr>
      </w:pPr>
      <w:r w:rsidRPr="004F0815">
        <w:rPr>
          <w:sz w:val="22"/>
          <w:szCs w:val="22"/>
        </w:rPr>
        <w:lastRenderedPageBreak/>
        <w:t>CONCLUSION</w:t>
      </w:r>
      <w:bookmarkEnd w:id="29"/>
    </w:p>
    <w:p w:rsidR="005B1395" w:rsidRPr="004F0815" w:rsidRDefault="005B1395" w:rsidP="004F0815">
      <w:pPr>
        <w:spacing w:line="276" w:lineRule="auto"/>
        <w:jc w:val="both"/>
      </w:pPr>
      <w:r w:rsidRPr="004F0815">
        <w:t>Durant c</w:t>
      </w:r>
      <w:r w:rsidR="00790C61" w:rsidRPr="004F0815">
        <w:t>ette période</w:t>
      </w:r>
      <w:r w:rsidRPr="004F0815">
        <w:t xml:space="preserve"> chez BNPPARIBAS SECURITIES SERVICES, j'ai eu l'opportunité d'élargir mes compétences techniques en développement informatique, en particulier dans le domaine de la gestion des acti</w:t>
      </w:r>
      <w:r w:rsidR="00790C61" w:rsidRPr="004F0815">
        <w:t>vités</w:t>
      </w:r>
      <w:r w:rsidRPr="004F0815">
        <w:t xml:space="preserve"> </w:t>
      </w:r>
      <w:r w:rsidR="003F7211" w:rsidRPr="004F0815">
        <w:t>financières</w:t>
      </w:r>
      <w:r w:rsidRPr="004F0815">
        <w:t xml:space="preserve"> avec la solution Calypso. J'ai acquis des connaissances en matière de langages de programmation tels que Java, ainsi que des compétences en développement de logiciels et en test de qualité.</w:t>
      </w:r>
    </w:p>
    <w:p w:rsidR="005B1395" w:rsidRPr="004F0815" w:rsidRDefault="005B1395" w:rsidP="004F0815">
      <w:pPr>
        <w:spacing w:line="276" w:lineRule="auto"/>
        <w:jc w:val="both"/>
      </w:pPr>
      <w:r w:rsidRPr="004F0815">
        <w:t>Cette période m'a également permis de me familiariser avec le monde professionnel et les méthodes de travail en entreprise. J'ai pu observer les processus de gestion de projet, de planification et de coordination en équipe, ainsi que les normes de qualité et les protocoles de sécurité en place chez BNPPARIBAS SECUTIES SERVICE.</w:t>
      </w:r>
    </w:p>
    <w:p w:rsidR="005B1395" w:rsidRPr="004F0815" w:rsidRDefault="005B1395" w:rsidP="004F0815">
      <w:pPr>
        <w:spacing w:line="276" w:lineRule="auto"/>
        <w:jc w:val="both"/>
      </w:pPr>
      <w:r w:rsidRPr="004F0815">
        <w:t>Travailler au sein d'une équipe de cette taille m'a également permis d'expérimenter le travail collaboratif et la communication en milieu professionnel. J'ai pu observer comment les membres de l'équipe se sont réparti les tâches et se sont coordonnés pour atteindre les objectifs de projet fixés.</w:t>
      </w:r>
    </w:p>
    <w:p w:rsidR="00002971" w:rsidRPr="004F0815" w:rsidRDefault="005B1395" w:rsidP="004F0815">
      <w:pPr>
        <w:spacing w:line="276" w:lineRule="auto"/>
        <w:jc w:val="both"/>
      </w:pPr>
      <w:r w:rsidRPr="004F0815">
        <w:t>Dans l'ensemble, cette période a été une expérience très enrichissante pour moi. J'ai acquis de nouvelles compétences techniques, j'ai appris à travailler en équipe et j'ai pu observer le fonctionnement d'une entreprise de premier plan dans le secteur de la finance.</w:t>
      </w:r>
    </w:p>
    <w:sectPr w:rsidR="00002971" w:rsidRPr="004F0815" w:rsidSect="00813F4F">
      <w:headerReference w:type="default" r:id="rId23"/>
      <w:footerReference w:type="default" r:id="rId24"/>
      <w:footerReference w:type="first" r:id="rId25"/>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D09" w:rsidRDefault="00260D09">
      <w:pPr>
        <w:spacing w:before="0" w:after="0" w:line="240" w:lineRule="auto"/>
      </w:pPr>
      <w:r>
        <w:separator/>
      </w:r>
    </w:p>
  </w:endnote>
  <w:endnote w:type="continuationSeparator" w:id="0">
    <w:p w:rsidR="00260D09" w:rsidRDefault="00260D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09" w:rsidRDefault="00260D09">
    <w:pPr>
      <w:pStyle w:val="Pieddepage"/>
    </w:pPr>
    <w:r>
      <w:rPr>
        <w:noProof/>
        <w:lang w:eastAsia="fr-FR"/>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ge">
                <wp:posOffset>10228580</wp:posOffset>
              </wp:positionV>
              <wp:extent cx="7560310" cy="273050"/>
              <wp:effectExtent l="0" t="0" r="0" b="12700"/>
              <wp:wrapNone/>
              <wp:docPr id="6" name="MSIPCMbe7b4721a9b5d47ef9a0aaab" descr="{&quot;HashCode&quot;:2086094398,&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60D09" w:rsidRPr="005B1395" w:rsidRDefault="00260D09" w:rsidP="005B1395">
                          <w:pPr>
                            <w:spacing w:before="0" w:after="0"/>
                            <w:jc w:val="right"/>
                            <w:rPr>
                              <w:rFonts w:ascii="Calibri" w:hAnsi="Calibri" w:cs="Calibri"/>
                              <w:color w:val="FF8C00"/>
                              <w:sz w:val="20"/>
                            </w:rPr>
                          </w:pPr>
                          <w:r w:rsidRPr="005B1395">
                            <w:rPr>
                              <w:rFonts w:ascii="Calibri" w:hAnsi="Calibri" w:cs="Calibri"/>
                              <w:color w:val="FF8C00"/>
                              <w:sz w:val="20"/>
                            </w:rPr>
                            <w:t>Classification : Confidential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e7b4721a9b5d47ef9a0aaab" o:spid="_x0000_s1029" type="#_x0000_t202" alt="{&quot;HashCode&quot;:2086094398,&quot;Height&quot;:841.0,&quot;Width&quot;:595.0,&quot;Placement&quot;:&quot;Footer&quot;,&quot;Index&quot;:&quot;Primary&quot;,&quot;Section&quot;:1,&quot;Top&quot;:0.0,&quot;Left&quot;:0.0}" style="position:absolute;left:0;text-align:left;margin-left:0;margin-top:805.4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" o:allowincell="f" filled="f" stroked="f" strokeweight=".5pt">
              <v:textbox inset=",0,20pt,0">
                <w:txbxContent>
                  <w:p w:rsidR="00260D09" w:rsidRPr="005B1395" w:rsidRDefault="00260D09" w:rsidP="005B1395">
                    <w:pPr>
                      <w:spacing w:before="0" w:after="0"/>
                      <w:jc w:val="right"/>
                      <w:rPr>
                        <w:rFonts w:ascii="Calibri" w:hAnsi="Calibri" w:cs="Calibri"/>
                        <w:color w:val="FF8C00"/>
                        <w:sz w:val="20"/>
                      </w:rPr>
                    </w:pPr>
                    <w:r w:rsidRPr="005B1395">
                      <w:rPr>
                        <w:rFonts w:ascii="Calibri" w:hAnsi="Calibri" w:cs="Calibri"/>
                        <w:color w:val="FF8C00"/>
                        <w:sz w:val="20"/>
                      </w:rPr>
                      <w:t>Classification : Confidential</w:t>
                    </w:r>
                  </w:p>
                </w:txbxContent>
              </v:textbox>
              <w10:wrap anchorx="page" anchory="page"/>
            </v:shape>
          </w:pict>
        </mc:Fallback>
      </mc:AlternateContent>
    </w:r>
    <w:r>
      <w:rPr>
        <w:lang w:bidi="fr-FR"/>
      </w:rPr>
      <w:t xml:space="preserve">PAGE </w:t>
    </w:r>
    <w:r>
      <w:rPr>
        <w:lang w:bidi="fr-FR"/>
      </w:rPr>
      <w:fldChar w:fldCharType="begin"/>
    </w:r>
    <w:r>
      <w:rPr>
        <w:lang w:bidi="fr-FR"/>
      </w:rPr>
      <w:instrText xml:space="preserve"> PAGE  \* Arabic  \* MERGEFORMAT </w:instrText>
    </w:r>
    <w:r>
      <w:rPr>
        <w:lang w:bidi="fr-FR"/>
      </w:rPr>
      <w:fldChar w:fldCharType="separate"/>
    </w:r>
    <w:r w:rsidR="00E23BA7">
      <w:rPr>
        <w:noProof/>
        <w:lang w:bidi="fr-FR"/>
      </w:rPr>
      <w:t>15</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09" w:rsidRDefault="00260D09">
    <w:pPr>
      <w:pStyle w:val="Pieddepage"/>
    </w:pPr>
    <w:r>
      <w:rPr>
        <w:noProof/>
        <w:lang w:eastAsia="fr-FR"/>
      </w:rPr>
      <mc:AlternateContent>
        <mc:Choice Requires="wps">
          <w:drawing>
            <wp:anchor distT="0" distB="0" distL="114300" distR="114300" simplePos="0" relativeHeight="251662336" behindDoc="0" locked="0" layoutInCell="0" allowOverlap="1">
              <wp:simplePos x="0" y="0"/>
              <wp:positionH relativeFrom="page">
                <wp:posOffset>0</wp:posOffset>
              </wp:positionH>
              <wp:positionV relativeFrom="page">
                <wp:posOffset>10228580</wp:posOffset>
              </wp:positionV>
              <wp:extent cx="7560310" cy="273050"/>
              <wp:effectExtent l="0" t="0" r="0" b="12700"/>
              <wp:wrapNone/>
              <wp:docPr id="7" name="MSIPCMc9124ea1be0b214e371e0f9f" descr="{&quot;HashCode&quot;:2086094398,&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60D09" w:rsidRPr="005B1395" w:rsidRDefault="00260D09" w:rsidP="005B1395">
                          <w:pPr>
                            <w:spacing w:before="0" w:after="0"/>
                            <w:jc w:val="right"/>
                            <w:rPr>
                              <w:rFonts w:ascii="Calibri" w:hAnsi="Calibri" w:cs="Calibri"/>
                              <w:color w:val="FF8C00"/>
                              <w:sz w:val="20"/>
                            </w:rPr>
                          </w:pPr>
                          <w:r w:rsidRPr="005B1395">
                            <w:rPr>
                              <w:rFonts w:ascii="Calibri" w:hAnsi="Calibri" w:cs="Calibri"/>
                              <w:color w:val="FF8C00"/>
                              <w:sz w:val="20"/>
                            </w:rPr>
                            <w:t>Classification : Confidential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9124ea1be0b214e371e0f9f" o:spid="_x0000_s1030" type="#_x0000_t202" alt="{&quot;HashCode&quot;:2086094398,&quot;Height&quot;:841.0,&quot;Width&quot;:595.0,&quot;Placement&quot;:&quot;Footer&quot;,&quot;Index&quot;:&quot;FirstPage&quot;,&quot;Section&quot;:1,&quot;Top&quot;:0.0,&quot;Left&quot;:0.0}" style="position:absolute;left:0;text-align:left;margin-left:0;margin-top:805.4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" o:allowincell="f" filled="f" stroked="f" strokeweight=".5pt">
              <v:textbox inset=",0,20pt,0">
                <w:txbxContent>
                  <w:p w:rsidR="00260D09" w:rsidRPr="005B1395" w:rsidRDefault="00260D09" w:rsidP="005B1395">
                    <w:pPr>
                      <w:spacing w:before="0" w:after="0"/>
                      <w:jc w:val="right"/>
                      <w:rPr>
                        <w:rFonts w:ascii="Calibri" w:hAnsi="Calibri" w:cs="Calibri"/>
                        <w:color w:val="FF8C00"/>
                        <w:sz w:val="20"/>
                      </w:rPr>
                    </w:pPr>
                    <w:r w:rsidRPr="005B1395">
                      <w:rPr>
                        <w:rFonts w:ascii="Calibri" w:hAnsi="Calibri" w:cs="Calibri"/>
                        <w:color w:val="FF8C00"/>
                        <w:sz w:val="20"/>
                      </w:rPr>
                      <w:t>Classification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D09" w:rsidRDefault="00260D09">
      <w:pPr>
        <w:spacing w:before="0" w:after="0" w:line="240" w:lineRule="auto"/>
      </w:pPr>
      <w:r>
        <w:separator/>
      </w:r>
    </w:p>
  </w:footnote>
  <w:footnote w:type="continuationSeparator" w:id="0">
    <w:p w:rsidR="00260D09" w:rsidRDefault="00260D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09" w:rsidRDefault="00260D09">
    <w:pPr>
      <w:pStyle w:val="En-tte"/>
    </w:pPr>
    <w:r>
      <w:rPr>
        <w:noProof/>
        <w:lang w:eastAsia="fr-FR"/>
      </w:rPr>
      <w:drawing>
        <wp:anchor distT="0" distB="0" distL="114300" distR="114300" simplePos="0" relativeHeight="251667456" behindDoc="0" locked="0" layoutInCell="1" allowOverlap="1" wp14:anchorId="41BE9BCA" wp14:editId="486B62AF">
          <wp:simplePos x="0" y="0"/>
          <wp:positionH relativeFrom="margin">
            <wp:posOffset>3726901</wp:posOffset>
          </wp:positionH>
          <wp:positionV relativeFrom="paragraph">
            <wp:posOffset>-259561</wp:posOffset>
          </wp:positionV>
          <wp:extent cx="2339546" cy="458346"/>
          <wp:effectExtent l="0" t="0" r="3810" b="0"/>
          <wp:wrapNone/>
          <wp:docPr id="13" name="Image 13" descr="Investment: BNP Paribas Securities Services you multi-asset specia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stment: BNP Paribas Securities Services you multi-asset speciali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9546" cy="4583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3360" behindDoc="0" locked="0" layoutInCell="1" allowOverlap="1">
              <wp:simplePos x="0" y="0"/>
              <wp:positionH relativeFrom="page">
                <wp:posOffset>-17780</wp:posOffset>
              </wp:positionH>
              <wp:positionV relativeFrom="paragraph">
                <wp:posOffset>-189230</wp:posOffset>
              </wp:positionV>
              <wp:extent cx="977900" cy="287020"/>
              <wp:effectExtent l="0" t="0" r="12700" b="17780"/>
              <wp:wrapTopAndBottom/>
              <wp:docPr id="67" name="Rectangle 67"/>
              <wp:cNvGraphicFramePr/>
              <a:graphic xmlns:a="http://schemas.openxmlformats.org/drawingml/2006/main">
                <a:graphicData uri="http://schemas.microsoft.com/office/word/2010/wordprocessingShape">
                  <wps:wsp>
                    <wps:cNvSpPr/>
                    <wps:spPr>
                      <a:xfrm>
                        <a:off x="0" y="0"/>
                        <a:ext cx="977900" cy="287020"/>
                      </a:xfrm>
                      <a:prstGeom prst="rect">
                        <a:avLst/>
                      </a:prstGeom>
                      <a:solidFill>
                        <a:srgbClr val="00910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DC614E" id="Rectangle 67" o:spid="_x0000_s1026" style="position:absolute;margin-left:-1.4pt;margin-top:-14.9pt;width:77pt;height:22.6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" fillcolor="#009109" strokecolor="white [3212]" strokeweight="2pt">
              <w10:wrap type="topAndBottom"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83F06ED"/>
    <w:multiLevelType w:val="hybridMultilevel"/>
    <w:tmpl w:val="A28A0A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D06042"/>
    <w:multiLevelType w:val="hybridMultilevel"/>
    <w:tmpl w:val="B492D72E"/>
    <w:lvl w:ilvl="0" w:tplc="A26A60A2">
      <w:start w:val="1"/>
      <w:numFmt w:val="decimal"/>
      <w:pStyle w:val="Titre2"/>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16C07D14"/>
    <w:multiLevelType w:val="hybridMultilevel"/>
    <w:tmpl w:val="851C1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2351FF"/>
    <w:multiLevelType w:val="multilevel"/>
    <w:tmpl w:val="650CDCA8"/>
    <w:lvl w:ilvl="0">
      <w:start w:val="4"/>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70C4055"/>
    <w:multiLevelType w:val="hybridMultilevel"/>
    <w:tmpl w:val="43CA0CEA"/>
    <w:lvl w:ilvl="0" w:tplc="CC00B26A">
      <w:start w:val="1"/>
      <w:numFmt w:val="lowerRoman"/>
      <w:pStyle w:val="Titre4"/>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B7B4A14"/>
    <w:multiLevelType w:val="multilevel"/>
    <w:tmpl w:val="09E61BEC"/>
    <w:lvl w:ilvl="0">
      <w:start w:val="1"/>
      <w:numFmt w:val="upperRoman"/>
      <w:pStyle w:val="Titre1"/>
      <w:lvlText w:val="%1."/>
      <w:lvlJc w:val="left"/>
      <w:pPr>
        <w:ind w:left="0" w:firstLine="0"/>
      </w:pPr>
    </w:lvl>
    <w:lvl w:ilvl="1">
      <w:start w:val="1"/>
      <w:numFmt w:val="upperLetter"/>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0" w15:restartNumberingAfterBreak="0">
    <w:nsid w:val="30CF3B55"/>
    <w:multiLevelType w:val="multilevel"/>
    <w:tmpl w:val="2F66CA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1107ACD"/>
    <w:multiLevelType w:val="hybridMultilevel"/>
    <w:tmpl w:val="96D04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90791C"/>
    <w:multiLevelType w:val="hybridMultilevel"/>
    <w:tmpl w:val="0C767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A9671D"/>
    <w:multiLevelType w:val="hybridMultilevel"/>
    <w:tmpl w:val="1EE22ED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9963518"/>
    <w:multiLevelType w:val="hybridMultilevel"/>
    <w:tmpl w:val="3EDA8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056112"/>
    <w:multiLevelType w:val="hybridMultilevel"/>
    <w:tmpl w:val="2BCCBC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300A0"/>
    <w:multiLevelType w:val="hybridMultilevel"/>
    <w:tmpl w:val="592C7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311B14"/>
    <w:multiLevelType w:val="hybridMultilevel"/>
    <w:tmpl w:val="2A428440"/>
    <w:lvl w:ilvl="0" w:tplc="6EBC86B2">
      <w:start w:val="1"/>
      <w:numFmt w:val="lowerLetter"/>
      <w:pStyle w:val="Titre5"/>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8"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7307672"/>
    <w:multiLevelType w:val="hybridMultilevel"/>
    <w:tmpl w:val="A0C4F12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68B81DDE"/>
    <w:multiLevelType w:val="multilevel"/>
    <w:tmpl w:val="5A9C7D9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1" w15:restartNumberingAfterBreak="0">
    <w:nsid w:val="6B045574"/>
    <w:multiLevelType w:val="hybridMultilevel"/>
    <w:tmpl w:val="13262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2296032"/>
    <w:multiLevelType w:val="multilevel"/>
    <w:tmpl w:val="650CDCA8"/>
    <w:lvl w:ilvl="0">
      <w:start w:val="4"/>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4" w15:restartNumberingAfterBreak="0">
    <w:nsid w:val="74152DCD"/>
    <w:multiLevelType w:val="multilevel"/>
    <w:tmpl w:val="650CDCA8"/>
    <w:lvl w:ilvl="0">
      <w:start w:val="4"/>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5" w15:restartNumberingAfterBreak="0">
    <w:nsid w:val="768F21AA"/>
    <w:multiLevelType w:val="hybridMultilevel"/>
    <w:tmpl w:val="5958E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83C699B"/>
    <w:multiLevelType w:val="hybridMultilevel"/>
    <w:tmpl w:val="45C6328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8617CBC"/>
    <w:multiLevelType w:val="hybridMultilevel"/>
    <w:tmpl w:val="076AE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EA09E9"/>
    <w:multiLevelType w:val="hybridMultilevel"/>
    <w:tmpl w:val="0BE841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F65A9C"/>
    <w:multiLevelType w:val="hybridMultilevel"/>
    <w:tmpl w:val="9A6E0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1"/>
  </w:num>
  <w:num w:numId="9">
    <w:abstractNumId w:val="18"/>
  </w:num>
  <w:num w:numId="10">
    <w:abstractNumId w:val="16"/>
  </w:num>
  <w:num w:numId="11">
    <w:abstractNumId w:val="32"/>
  </w:num>
  <w:num w:numId="12">
    <w:abstractNumId w:val="2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5"/>
  </w:num>
  <w:num w:numId="22">
    <w:abstractNumId w:val="10"/>
  </w:num>
  <w:num w:numId="23">
    <w:abstractNumId w:val="20"/>
  </w:num>
  <w:num w:numId="24">
    <w:abstractNumId w:val="19"/>
  </w:num>
  <w:num w:numId="25">
    <w:abstractNumId w:val="29"/>
  </w:num>
  <w:num w:numId="26">
    <w:abstractNumId w:val="36"/>
  </w:num>
  <w:num w:numId="27">
    <w:abstractNumId w:val="31"/>
  </w:num>
  <w:num w:numId="28">
    <w:abstractNumId w:val="26"/>
  </w:num>
  <w:num w:numId="29">
    <w:abstractNumId w:val="21"/>
  </w:num>
  <w:num w:numId="30">
    <w:abstractNumId w:val="3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30"/>
  </w:num>
  <w:num w:numId="34">
    <w:abstractNumId w:val="39"/>
  </w:num>
  <w:num w:numId="35">
    <w:abstractNumId w:val="22"/>
  </w:num>
  <w:num w:numId="36">
    <w:abstractNumId w:val="33"/>
  </w:num>
  <w:num w:numId="37">
    <w:abstractNumId w:val="35"/>
  </w:num>
  <w:num w:numId="38">
    <w:abstractNumId w:val="14"/>
  </w:num>
  <w:num w:numId="39">
    <w:abstractNumId w:val="13"/>
  </w:num>
  <w:num w:numId="40">
    <w:abstractNumId w:val="24"/>
  </w:num>
  <w:num w:numId="41">
    <w:abstractNumId w:val="37"/>
  </w:num>
  <w:num w:numId="42">
    <w:abstractNumId w:val="34"/>
  </w:num>
  <w:num w:numId="43">
    <w:abstractNumId w:val="30"/>
    <w:lvlOverride w:ilvl="0">
      <w:startOverride w:val="1"/>
    </w:lvlOverride>
    <w:lvlOverride w:ilvl="1">
      <w:startOverride w:val="2"/>
    </w:lvlOverride>
  </w:num>
  <w:num w:numId="44">
    <w:abstractNumId w:val="30"/>
    <w:lvlOverride w:ilvl="0">
      <w:startOverride w:val="1"/>
    </w:lvlOverride>
    <w:lvlOverride w:ilvl="1">
      <w:startOverride w:val="2"/>
    </w:lvlOverride>
  </w:num>
  <w:num w:numId="45">
    <w:abstractNumId w:val="12"/>
  </w:num>
  <w:num w:numId="46">
    <w:abstractNumId w:val="19"/>
    <w:lvlOverride w:ilvl="0">
      <w:startOverride w:val="1"/>
    </w:lvlOverride>
  </w:num>
  <w:num w:numId="47">
    <w:abstractNumId w:val="19"/>
    <w:lvlOverride w:ilvl="0">
      <w:startOverride w:val="1"/>
    </w:lvlOverride>
    <w:lvlOverride w:ilvl="1">
      <w:startOverride w:val="1"/>
    </w:lvlOverride>
    <w:lvlOverride w:ilvl="2">
      <w:startOverride w:val="1"/>
    </w:lvlOverride>
  </w:num>
  <w:num w:numId="48">
    <w:abstractNumId w:val="17"/>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characterSpacingControl w:val="doNotCompress"/>
  <w:hdrShapeDefaults>
    <o:shapedefaults v:ext="edit" spidmax="194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0F9"/>
    <w:rsid w:val="00002971"/>
    <w:rsid w:val="0004409C"/>
    <w:rsid w:val="00045DAA"/>
    <w:rsid w:val="0007342D"/>
    <w:rsid w:val="000748AA"/>
    <w:rsid w:val="000A2FA7"/>
    <w:rsid w:val="000C4968"/>
    <w:rsid w:val="000E7433"/>
    <w:rsid w:val="000F168E"/>
    <w:rsid w:val="00121F02"/>
    <w:rsid w:val="001261DE"/>
    <w:rsid w:val="001446BD"/>
    <w:rsid w:val="001638F6"/>
    <w:rsid w:val="00193844"/>
    <w:rsid w:val="001A2000"/>
    <w:rsid w:val="001A3358"/>
    <w:rsid w:val="001F1490"/>
    <w:rsid w:val="00202319"/>
    <w:rsid w:val="00212CE3"/>
    <w:rsid w:val="00226D0C"/>
    <w:rsid w:val="00244501"/>
    <w:rsid w:val="00255BD1"/>
    <w:rsid w:val="00260D09"/>
    <w:rsid w:val="002620C8"/>
    <w:rsid w:val="002B612F"/>
    <w:rsid w:val="00306514"/>
    <w:rsid w:val="00306594"/>
    <w:rsid w:val="003209D6"/>
    <w:rsid w:val="003345F1"/>
    <w:rsid w:val="00334A73"/>
    <w:rsid w:val="003422FF"/>
    <w:rsid w:val="003536F5"/>
    <w:rsid w:val="00354B0A"/>
    <w:rsid w:val="00370E05"/>
    <w:rsid w:val="00382901"/>
    <w:rsid w:val="003E6246"/>
    <w:rsid w:val="003F7211"/>
    <w:rsid w:val="00421423"/>
    <w:rsid w:val="00433A4B"/>
    <w:rsid w:val="0043477E"/>
    <w:rsid w:val="004519A5"/>
    <w:rsid w:val="00464790"/>
    <w:rsid w:val="00475762"/>
    <w:rsid w:val="004857D3"/>
    <w:rsid w:val="00487375"/>
    <w:rsid w:val="004952C4"/>
    <w:rsid w:val="004967BF"/>
    <w:rsid w:val="004969EB"/>
    <w:rsid w:val="004A0559"/>
    <w:rsid w:val="004A5BFB"/>
    <w:rsid w:val="004F0815"/>
    <w:rsid w:val="00510858"/>
    <w:rsid w:val="005130C5"/>
    <w:rsid w:val="005644A9"/>
    <w:rsid w:val="005A1C5A"/>
    <w:rsid w:val="005B1395"/>
    <w:rsid w:val="005E7055"/>
    <w:rsid w:val="005F696C"/>
    <w:rsid w:val="006477BD"/>
    <w:rsid w:val="00660E6A"/>
    <w:rsid w:val="00690EFD"/>
    <w:rsid w:val="006A266E"/>
    <w:rsid w:val="006C6A49"/>
    <w:rsid w:val="006D1C69"/>
    <w:rsid w:val="006D63BB"/>
    <w:rsid w:val="007021DE"/>
    <w:rsid w:val="00732607"/>
    <w:rsid w:val="0073492E"/>
    <w:rsid w:val="00790C61"/>
    <w:rsid w:val="00790E17"/>
    <w:rsid w:val="007967BE"/>
    <w:rsid w:val="007E768D"/>
    <w:rsid w:val="007E786F"/>
    <w:rsid w:val="007F5201"/>
    <w:rsid w:val="007F571D"/>
    <w:rsid w:val="00813F4F"/>
    <w:rsid w:val="00814B3F"/>
    <w:rsid w:val="00817360"/>
    <w:rsid w:val="00821E1D"/>
    <w:rsid w:val="00844483"/>
    <w:rsid w:val="00890F58"/>
    <w:rsid w:val="0089788D"/>
    <w:rsid w:val="008E2071"/>
    <w:rsid w:val="008E4422"/>
    <w:rsid w:val="009348B9"/>
    <w:rsid w:val="00934F1C"/>
    <w:rsid w:val="0096033B"/>
    <w:rsid w:val="00976642"/>
    <w:rsid w:val="009C73EC"/>
    <w:rsid w:val="009D2231"/>
    <w:rsid w:val="009D73B9"/>
    <w:rsid w:val="00A05126"/>
    <w:rsid w:val="00A122DB"/>
    <w:rsid w:val="00A14C5F"/>
    <w:rsid w:val="00A17E31"/>
    <w:rsid w:val="00A45467"/>
    <w:rsid w:val="00A5606D"/>
    <w:rsid w:val="00A6054C"/>
    <w:rsid w:val="00A64789"/>
    <w:rsid w:val="00A64B16"/>
    <w:rsid w:val="00A66BD2"/>
    <w:rsid w:val="00A71DC3"/>
    <w:rsid w:val="00AA4485"/>
    <w:rsid w:val="00AD165F"/>
    <w:rsid w:val="00AD61EB"/>
    <w:rsid w:val="00B10A00"/>
    <w:rsid w:val="00B1565E"/>
    <w:rsid w:val="00B220FE"/>
    <w:rsid w:val="00B33D28"/>
    <w:rsid w:val="00B47B7A"/>
    <w:rsid w:val="00B646B8"/>
    <w:rsid w:val="00B9092B"/>
    <w:rsid w:val="00BB0A41"/>
    <w:rsid w:val="00BB699A"/>
    <w:rsid w:val="00BC1B0E"/>
    <w:rsid w:val="00BE0D52"/>
    <w:rsid w:val="00C05D32"/>
    <w:rsid w:val="00C06E4C"/>
    <w:rsid w:val="00C20C1F"/>
    <w:rsid w:val="00C51805"/>
    <w:rsid w:val="00C57AF9"/>
    <w:rsid w:val="00C747A5"/>
    <w:rsid w:val="00C80BD4"/>
    <w:rsid w:val="00C944B1"/>
    <w:rsid w:val="00CF3A42"/>
    <w:rsid w:val="00D26AE6"/>
    <w:rsid w:val="00D36293"/>
    <w:rsid w:val="00D5413C"/>
    <w:rsid w:val="00D571D5"/>
    <w:rsid w:val="00D91DD6"/>
    <w:rsid w:val="00DC07A3"/>
    <w:rsid w:val="00DE014E"/>
    <w:rsid w:val="00E042BC"/>
    <w:rsid w:val="00E11B8A"/>
    <w:rsid w:val="00E23BA7"/>
    <w:rsid w:val="00E907BE"/>
    <w:rsid w:val="00E92EB9"/>
    <w:rsid w:val="00EE70F9"/>
    <w:rsid w:val="00F139C2"/>
    <w:rsid w:val="00F23DC9"/>
    <w:rsid w:val="00F54F57"/>
    <w:rsid w:val="00F677F9"/>
    <w:rsid w:val="00F728EB"/>
    <w:rsid w:val="00F93E86"/>
    <w:rsid w:val="00F97131"/>
    <w:rsid w:val="00FB267C"/>
    <w:rsid w:val="00FD146F"/>
    <w:rsid w:val="00FD1504"/>
    <w:rsid w:val="00FE5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57"/>
    <o:shapelayout v:ext="edit">
      <o:idmap v:ext="edit" data="1"/>
    </o:shapelayout>
  </w:shapeDefaults>
  <w:decimalSymbol w:val=","/>
  <w:listSeparator w:val=";"/>
  <w14:docId w14:val="052E88D8"/>
  <w15:chartTrackingRefBased/>
  <w15:docId w15:val="{ACF14AE7-B821-49A8-B312-97DB5EF5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Titre1">
    <w:name w:val="heading 1"/>
    <w:basedOn w:val="Normal"/>
    <w:next w:val="Normal"/>
    <w:link w:val="Titre1Car"/>
    <w:uiPriority w:val="4"/>
    <w:qFormat/>
    <w:rsid w:val="00A66BD2"/>
    <w:pPr>
      <w:keepNext/>
      <w:keepLines/>
      <w:numPr>
        <w:numId w:val="24"/>
      </w:numPr>
      <w:spacing w:before="600" w:after="60"/>
      <w:outlineLvl w:val="0"/>
    </w:pPr>
    <w:rPr>
      <w:rFonts w:asciiTheme="majorHAnsi" w:eastAsiaTheme="majorEastAsia" w:hAnsiTheme="majorHAnsi" w:cstheme="majorBidi"/>
      <w:color w:val="009109"/>
      <w:sz w:val="30"/>
      <w:szCs w:val="30"/>
    </w:rPr>
  </w:style>
  <w:style w:type="paragraph" w:styleId="Titre2">
    <w:name w:val="heading 2"/>
    <w:basedOn w:val="Normal"/>
    <w:next w:val="Normal"/>
    <w:link w:val="Titre2Car"/>
    <w:uiPriority w:val="4"/>
    <w:unhideWhenUsed/>
    <w:qFormat/>
    <w:rsid w:val="00F23DC9"/>
    <w:pPr>
      <w:keepNext/>
      <w:keepLines/>
      <w:numPr>
        <w:numId w:val="45"/>
      </w:numPr>
      <w:spacing w:before="240" w:after="0"/>
      <w:outlineLvl w:val="1"/>
    </w:pPr>
    <w:rPr>
      <w:rFonts w:asciiTheme="majorHAnsi" w:eastAsiaTheme="majorEastAsia" w:hAnsiTheme="majorHAnsi" w:cstheme="majorBidi"/>
      <w:caps/>
      <w:color w:val="009109"/>
    </w:rPr>
  </w:style>
  <w:style w:type="paragraph" w:styleId="Titre3">
    <w:name w:val="heading 3"/>
    <w:basedOn w:val="Normal"/>
    <w:next w:val="Normal"/>
    <w:link w:val="Titre3Car"/>
    <w:uiPriority w:val="4"/>
    <w:unhideWhenUsed/>
    <w:qFormat/>
    <w:rsid w:val="00BC1B0E"/>
    <w:pPr>
      <w:keepNext/>
      <w:keepLines/>
      <w:numPr>
        <w:ilvl w:val="2"/>
        <w:numId w:val="24"/>
      </w:numPr>
      <w:spacing w:before="200" w:after="0"/>
      <w:outlineLvl w:val="2"/>
    </w:pPr>
    <w:rPr>
      <w:rFonts w:asciiTheme="majorHAnsi" w:eastAsiaTheme="majorEastAsia" w:hAnsiTheme="majorHAnsi" w:cstheme="majorBidi"/>
      <w:color w:val="009109"/>
      <w:sz w:val="26"/>
    </w:rPr>
  </w:style>
  <w:style w:type="paragraph" w:styleId="Titre4">
    <w:name w:val="heading 4"/>
    <w:basedOn w:val="Titre3"/>
    <w:next w:val="Normal"/>
    <w:link w:val="Titre4Car"/>
    <w:uiPriority w:val="4"/>
    <w:unhideWhenUsed/>
    <w:qFormat/>
    <w:rsid w:val="008E4422"/>
    <w:pPr>
      <w:numPr>
        <w:ilvl w:val="0"/>
        <w:numId w:val="48"/>
      </w:numPr>
      <w:outlineLvl w:val="3"/>
    </w:pPr>
  </w:style>
  <w:style w:type="paragraph" w:styleId="Titre5">
    <w:name w:val="heading 5"/>
    <w:basedOn w:val="Normal"/>
    <w:next w:val="Normal"/>
    <w:link w:val="Titre5Car"/>
    <w:uiPriority w:val="4"/>
    <w:unhideWhenUsed/>
    <w:qFormat/>
    <w:rsid w:val="008E4422"/>
    <w:pPr>
      <w:keepNext/>
      <w:keepLines/>
      <w:numPr>
        <w:numId w:val="49"/>
      </w:numPr>
      <w:spacing w:before="200" w:after="0"/>
      <w:outlineLvl w:val="4"/>
    </w:pPr>
    <w:rPr>
      <w:rFonts w:asciiTheme="majorHAnsi" w:eastAsiaTheme="majorEastAsia" w:hAnsiTheme="majorHAnsi" w:cstheme="majorBidi"/>
      <w:color w:val="009109"/>
    </w:rPr>
  </w:style>
  <w:style w:type="paragraph" w:styleId="Titre6">
    <w:name w:val="heading 6"/>
    <w:basedOn w:val="Normal"/>
    <w:next w:val="Normal"/>
    <w:link w:val="Titre6Car"/>
    <w:uiPriority w:val="4"/>
    <w:semiHidden/>
    <w:unhideWhenUsed/>
    <w:qFormat/>
    <w:rsid w:val="00A122DB"/>
    <w:pPr>
      <w:keepNext/>
      <w:keepLines/>
      <w:numPr>
        <w:ilvl w:val="5"/>
        <w:numId w:val="24"/>
      </w:numPr>
      <w:spacing w:before="200" w:after="0"/>
      <w:outlineLvl w:val="5"/>
    </w:pPr>
    <w:rPr>
      <w:rFonts w:asciiTheme="majorHAnsi" w:eastAsiaTheme="majorEastAsia" w:hAnsiTheme="majorHAnsi" w:cstheme="majorBidi"/>
      <w:i/>
      <w:iCs/>
      <w:color w:val="1F120E" w:themeColor="accent1" w:themeShade="7F"/>
    </w:rPr>
  </w:style>
  <w:style w:type="paragraph" w:styleId="Titre7">
    <w:name w:val="heading 7"/>
    <w:basedOn w:val="Normal"/>
    <w:next w:val="Normal"/>
    <w:link w:val="Titre7Car"/>
    <w:uiPriority w:val="4"/>
    <w:semiHidden/>
    <w:unhideWhenUsed/>
    <w:qFormat/>
    <w:rsid w:val="004857D3"/>
    <w:pPr>
      <w:keepNext/>
      <w:keepLines/>
      <w:numPr>
        <w:ilvl w:val="6"/>
        <w:numId w:val="24"/>
      </w:numPr>
      <w:spacing w:before="40" w:after="0"/>
      <w:outlineLvl w:val="6"/>
    </w:pPr>
    <w:rPr>
      <w:rFonts w:asciiTheme="majorHAnsi" w:eastAsiaTheme="majorEastAsia" w:hAnsiTheme="majorHAnsi" w:cstheme="majorBidi"/>
      <w:i/>
      <w:iCs/>
      <w:color w:val="1F120E" w:themeColor="accent1" w:themeShade="7F"/>
    </w:rPr>
  </w:style>
  <w:style w:type="paragraph" w:styleId="Titre8">
    <w:name w:val="heading 8"/>
    <w:basedOn w:val="Normal"/>
    <w:next w:val="Normal"/>
    <w:link w:val="Titre8Car"/>
    <w:uiPriority w:val="4"/>
    <w:semiHidden/>
    <w:unhideWhenUsed/>
    <w:qFormat/>
    <w:rsid w:val="00A122DB"/>
    <w:pPr>
      <w:keepNext/>
      <w:keepLines/>
      <w:numPr>
        <w:ilvl w:val="7"/>
        <w:numId w:val="24"/>
      </w:numPr>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numPr>
        <w:ilvl w:val="8"/>
        <w:numId w:val="24"/>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4"/>
    <w:qFormat/>
    <w:pPr>
      <w:spacing w:before="360" w:after="0"/>
      <w:contextualSpacing/>
      <w:jc w:val="center"/>
    </w:pPr>
  </w:style>
  <w:style w:type="character" w:customStyle="1" w:styleId="Titre1Car">
    <w:name w:val="Titre 1 Car"/>
    <w:basedOn w:val="Policepardfaut"/>
    <w:link w:val="Titre1"/>
    <w:uiPriority w:val="4"/>
    <w:rsid w:val="00A66BD2"/>
    <w:rPr>
      <w:rFonts w:asciiTheme="majorHAnsi" w:eastAsiaTheme="majorEastAsia" w:hAnsiTheme="majorHAnsi" w:cstheme="majorBidi"/>
      <w:color w:val="009109"/>
      <w:sz w:val="30"/>
      <w:szCs w:val="30"/>
    </w:rPr>
  </w:style>
  <w:style w:type="character" w:customStyle="1" w:styleId="Titre2Car">
    <w:name w:val="Titre 2 Car"/>
    <w:basedOn w:val="Policepardfaut"/>
    <w:link w:val="Titre2"/>
    <w:uiPriority w:val="4"/>
    <w:rsid w:val="00F23DC9"/>
    <w:rPr>
      <w:rFonts w:asciiTheme="majorHAnsi" w:eastAsiaTheme="majorEastAsia" w:hAnsiTheme="majorHAnsi" w:cstheme="majorBidi"/>
      <w:caps/>
      <w:color w:val="009109"/>
    </w:rPr>
  </w:style>
  <w:style w:type="character" w:customStyle="1" w:styleId="Titre3Car">
    <w:name w:val="Titre 3 Car"/>
    <w:basedOn w:val="Policepardfaut"/>
    <w:link w:val="Titre3"/>
    <w:uiPriority w:val="4"/>
    <w:rsid w:val="00BC1B0E"/>
    <w:rPr>
      <w:rFonts w:asciiTheme="majorHAnsi" w:eastAsiaTheme="majorEastAsia" w:hAnsiTheme="majorHAnsi" w:cstheme="majorBidi"/>
      <w:color w:val="009109"/>
      <w:sz w:val="26"/>
    </w:rPr>
  </w:style>
  <w:style w:type="character" w:customStyle="1" w:styleId="Titre5Car">
    <w:name w:val="Titre 5 Car"/>
    <w:basedOn w:val="Policepardfaut"/>
    <w:link w:val="Titre5"/>
    <w:uiPriority w:val="4"/>
    <w:rsid w:val="008E4422"/>
    <w:rPr>
      <w:rFonts w:asciiTheme="majorHAnsi" w:eastAsiaTheme="majorEastAsia" w:hAnsiTheme="majorHAnsi" w:cstheme="majorBidi"/>
      <w:color w:val="009109"/>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1F120E" w:themeColor="accent1" w:themeShade="7F"/>
    </w:rPr>
  </w:style>
  <w:style w:type="paragraph" w:styleId="Listepuces">
    <w:name w:val="List Bullet"/>
    <w:basedOn w:val="Normal"/>
    <w:uiPriority w:val="7"/>
    <w:unhideWhenUsed/>
    <w:qFormat/>
    <w:pPr>
      <w:numPr>
        <w:numId w:val="5"/>
      </w:numPr>
    </w:pPr>
  </w:style>
  <w:style w:type="paragraph" w:styleId="Listenumros">
    <w:name w:val="List Number"/>
    <w:basedOn w:val="Normal"/>
    <w:uiPriority w:val="5"/>
    <w:unhideWhenUsed/>
    <w:qFormat/>
    <w:pPr>
      <w:numPr>
        <w:numId w:val="6"/>
      </w:numPr>
      <w:contextualSpacing/>
    </w:pPr>
  </w:style>
  <w:style w:type="paragraph" w:styleId="Titre">
    <w:name w:val="Title"/>
    <w:basedOn w:val="Normal"/>
    <w:link w:val="Titre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2"/>
    <w:rsid w:val="00FD1504"/>
    <w:rPr>
      <w:rFonts w:asciiTheme="majorHAnsi" w:eastAsiaTheme="majorEastAsia" w:hAnsiTheme="majorHAnsi" w:cstheme="majorBidi"/>
      <w:color w:val="3F251D" w:themeColor="accent1"/>
      <w:kern w:val="28"/>
      <w:sz w:val="60"/>
      <w:szCs w:val="60"/>
    </w:rPr>
  </w:style>
  <w:style w:type="paragraph" w:styleId="Sous-titre">
    <w:name w:val="Subtitle"/>
    <w:basedOn w:val="Normal"/>
    <w:link w:val="Sous-titre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Lgende">
    <w:name w:val="caption"/>
    <w:basedOn w:val="Normal"/>
    <w:next w:val="Normal"/>
    <w:uiPriority w:val="2"/>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rsid w:val="003422FF"/>
    <w:pPr>
      <w:spacing w:before="0" w:after="0" w:line="240" w:lineRule="auto"/>
      <w:jc w:val="right"/>
    </w:pPr>
    <w:rPr>
      <w:szCs w:val="16"/>
    </w:rPr>
  </w:style>
  <w:style w:type="character" w:customStyle="1" w:styleId="PieddepageCar">
    <w:name w:val="Pied de page Car"/>
    <w:basedOn w:val="Policepardfaut"/>
    <w:link w:val="Pieddepage"/>
    <w:uiPriority w:val="99"/>
    <w:rsid w:val="003422FF"/>
    <w:rPr>
      <w:sz w:val="22"/>
      <w:szCs w:val="16"/>
    </w:rPr>
  </w:style>
  <w:style w:type="paragraph" w:styleId="TM3">
    <w:name w:val="toc 3"/>
    <w:basedOn w:val="Normal"/>
    <w:next w:val="Normal"/>
    <w:autoRedefine/>
    <w:uiPriority w:val="39"/>
    <w:unhideWhenUsed/>
    <w:pPr>
      <w:spacing w:after="100"/>
      <w:ind w:left="400"/>
    </w:pPr>
    <w:rPr>
      <w:i/>
      <w:iC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Tableaudefiche">
    <w:name w:val="Tableau de fiche"/>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2000"/>
    <w:pPr>
      <w:spacing w:before="0" w:after="0" w:line="240" w:lineRule="auto"/>
    </w:pPr>
  </w:style>
  <w:style w:type="character" w:customStyle="1" w:styleId="En-tteCar">
    <w:name w:val="En-tête Car"/>
    <w:basedOn w:val="Policepardfaut"/>
    <w:link w:val="En-tte"/>
    <w:uiPriority w:val="99"/>
    <w:rsid w:val="001A2000"/>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character" w:customStyle="1" w:styleId="Titre4Car">
    <w:name w:val="Titre 4 Car"/>
    <w:basedOn w:val="Policepardfaut"/>
    <w:link w:val="Titre4"/>
    <w:uiPriority w:val="4"/>
    <w:rsid w:val="00255BD1"/>
    <w:rPr>
      <w:rFonts w:asciiTheme="majorHAnsi" w:eastAsiaTheme="majorEastAsia" w:hAnsiTheme="majorHAnsi" w:cstheme="majorBidi"/>
      <w:color w:val="009109"/>
      <w:sz w:val="26"/>
    </w:rPr>
  </w:style>
  <w:style w:type="character" w:customStyle="1" w:styleId="Titre7Car">
    <w:name w:val="Titre 7 Car"/>
    <w:basedOn w:val="Policepardfaut"/>
    <w:link w:val="Titre7"/>
    <w:uiPriority w:val="4"/>
    <w:semiHidden/>
    <w:rsid w:val="004857D3"/>
    <w:rPr>
      <w:rFonts w:asciiTheme="majorHAnsi" w:eastAsiaTheme="majorEastAsia" w:hAnsiTheme="majorHAnsi" w:cstheme="majorBidi"/>
      <w:i/>
      <w:iCs/>
      <w:color w:val="1F120E" w:themeColor="accent1" w:themeShade="7F"/>
    </w:rPr>
  </w:style>
  <w:style w:type="paragraph" w:styleId="Paragraphedeliste">
    <w:name w:val="List Paragraph"/>
    <w:basedOn w:val="Normal"/>
    <w:uiPriority w:val="34"/>
    <w:qFormat/>
    <w:rsid w:val="004857D3"/>
    <w:pPr>
      <w:ind w:left="720"/>
      <w:contextualSpacing/>
    </w:pPr>
  </w:style>
  <w:style w:type="character" w:styleId="Lienhypertexte">
    <w:name w:val="Hyperlink"/>
    <w:basedOn w:val="Policepardfaut"/>
    <w:uiPriority w:val="99"/>
    <w:unhideWhenUsed/>
    <w:rsid w:val="000A2FA7"/>
    <w:rPr>
      <w:color w:val="993E21" w:themeColor="hyperlink"/>
      <w:u w:val="single"/>
    </w:rPr>
  </w:style>
  <w:style w:type="paragraph" w:styleId="Tabledesillustrations">
    <w:name w:val="table of figures"/>
    <w:basedOn w:val="Normal"/>
    <w:next w:val="Normal"/>
    <w:uiPriority w:val="99"/>
    <w:unhideWhenUsed/>
    <w:rsid w:val="00306514"/>
    <w:pPr>
      <w:spacing w:after="0"/>
    </w:pPr>
  </w:style>
  <w:style w:type="paragraph" w:styleId="Sansinterligne">
    <w:name w:val="No Spacing"/>
    <w:link w:val="SansinterligneCar"/>
    <w:uiPriority w:val="1"/>
    <w:qFormat/>
    <w:rsid w:val="00244501"/>
    <w:pPr>
      <w:spacing w:before="0" w:after="0" w:line="240" w:lineRule="auto"/>
    </w:pPr>
    <w:rPr>
      <w:color w:val="auto"/>
      <w:lang w:eastAsia="fr-FR"/>
    </w:rPr>
  </w:style>
  <w:style w:type="character" w:customStyle="1" w:styleId="SansinterligneCar">
    <w:name w:val="Sans interligne Car"/>
    <w:basedOn w:val="Policepardfaut"/>
    <w:link w:val="Sansinterligne"/>
    <w:uiPriority w:val="1"/>
    <w:rsid w:val="00244501"/>
    <w:rPr>
      <w:color w:val="auto"/>
      <w:lang w:eastAsia="fr-FR"/>
    </w:rPr>
  </w:style>
  <w:style w:type="paragraph" w:customStyle="1" w:styleId="Default">
    <w:name w:val="Default"/>
    <w:rsid w:val="003E6246"/>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613">
      <w:bodyDiv w:val="1"/>
      <w:marLeft w:val="0"/>
      <w:marRight w:val="0"/>
      <w:marTop w:val="0"/>
      <w:marBottom w:val="0"/>
      <w:divBdr>
        <w:top w:val="none" w:sz="0" w:space="0" w:color="auto"/>
        <w:left w:val="none" w:sz="0" w:space="0" w:color="auto"/>
        <w:bottom w:val="none" w:sz="0" w:space="0" w:color="auto"/>
        <w:right w:val="none" w:sz="0" w:space="0" w:color="auto"/>
      </w:divBdr>
    </w:div>
    <w:div w:id="158929385">
      <w:bodyDiv w:val="1"/>
      <w:marLeft w:val="0"/>
      <w:marRight w:val="0"/>
      <w:marTop w:val="0"/>
      <w:marBottom w:val="0"/>
      <w:divBdr>
        <w:top w:val="none" w:sz="0" w:space="0" w:color="auto"/>
        <w:left w:val="none" w:sz="0" w:space="0" w:color="auto"/>
        <w:bottom w:val="none" w:sz="0" w:space="0" w:color="auto"/>
        <w:right w:val="none" w:sz="0" w:space="0" w:color="auto"/>
      </w:divBdr>
    </w:div>
    <w:div w:id="165756644">
      <w:bodyDiv w:val="1"/>
      <w:marLeft w:val="0"/>
      <w:marRight w:val="0"/>
      <w:marTop w:val="0"/>
      <w:marBottom w:val="0"/>
      <w:divBdr>
        <w:top w:val="none" w:sz="0" w:space="0" w:color="auto"/>
        <w:left w:val="none" w:sz="0" w:space="0" w:color="auto"/>
        <w:bottom w:val="none" w:sz="0" w:space="0" w:color="auto"/>
        <w:right w:val="none" w:sz="0" w:space="0" w:color="auto"/>
      </w:divBdr>
      <w:divsChild>
        <w:div w:id="923222691">
          <w:marLeft w:val="0"/>
          <w:marRight w:val="0"/>
          <w:marTop w:val="0"/>
          <w:marBottom w:val="0"/>
          <w:divBdr>
            <w:top w:val="none" w:sz="0" w:space="0" w:color="auto"/>
            <w:left w:val="none" w:sz="0" w:space="0" w:color="auto"/>
            <w:bottom w:val="none" w:sz="0" w:space="0" w:color="auto"/>
            <w:right w:val="none" w:sz="0" w:space="0" w:color="auto"/>
          </w:divBdr>
        </w:div>
        <w:div w:id="1993605797">
          <w:marLeft w:val="0"/>
          <w:marRight w:val="0"/>
          <w:marTop w:val="0"/>
          <w:marBottom w:val="0"/>
          <w:divBdr>
            <w:top w:val="none" w:sz="0" w:space="0" w:color="auto"/>
            <w:left w:val="none" w:sz="0" w:space="0" w:color="auto"/>
            <w:bottom w:val="none" w:sz="0" w:space="0" w:color="auto"/>
            <w:right w:val="none" w:sz="0" w:space="0" w:color="auto"/>
          </w:divBdr>
        </w:div>
      </w:divsChild>
    </w:div>
    <w:div w:id="208733360">
      <w:bodyDiv w:val="1"/>
      <w:marLeft w:val="0"/>
      <w:marRight w:val="0"/>
      <w:marTop w:val="0"/>
      <w:marBottom w:val="0"/>
      <w:divBdr>
        <w:top w:val="none" w:sz="0" w:space="0" w:color="auto"/>
        <w:left w:val="none" w:sz="0" w:space="0" w:color="auto"/>
        <w:bottom w:val="none" w:sz="0" w:space="0" w:color="auto"/>
        <w:right w:val="none" w:sz="0" w:space="0" w:color="auto"/>
      </w:divBdr>
    </w:div>
    <w:div w:id="214780124">
      <w:bodyDiv w:val="1"/>
      <w:marLeft w:val="0"/>
      <w:marRight w:val="0"/>
      <w:marTop w:val="0"/>
      <w:marBottom w:val="0"/>
      <w:divBdr>
        <w:top w:val="none" w:sz="0" w:space="0" w:color="auto"/>
        <w:left w:val="none" w:sz="0" w:space="0" w:color="auto"/>
        <w:bottom w:val="none" w:sz="0" w:space="0" w:color="auto"/>
        <w:right w:val="none" w:sz="0" w:space="0" w:color="auto"/>
      </w:divBdr>
    </w:div>
    <w:div w:id="23713451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00">
          <w:marLeft w:val="0"/>
          <w:marRight w:val="0"/>
          <w:marTop w:val="0"/>
          <w:marBottom w:val="0"/>
          <w:divBdr>
            <w:top w:val="none" w:sz="0" w:space="0" w:color="auto"/>
            <w:left w:val="none" w:sz="0" w:space="0" w:color="auto"/>
            <w:bottom w:val="none" w:sz="0" w:space="0" w:color="auto"/>
            <w:right w:val="none" w:sz="0" w:space="0" w:color="auto"/>
          </w:divBdr>
          <w:divsChild>
            <w:div w:id="345985028">
              <w:marLeft w:val="0"/>
              <w:marRight w:val="0"/>
              <w:marTop w:val="0"/>
              <w:marBottom w:val="0"/>
              <w:divBdr>
                <w:top w:val="none" w:sz="0" w:space="0" w:color="auto"/>
                <w:left w:val="none" w:sz="0" w:space="0" w:color="auto"/>
                <w:bottom w:val="none" w:sz="0" w:space="0" w:color="auto"/>
                <w:right w:val="none" w:sz="0" w:space="0" w:color="auto"/>
              </w:divBdr>
            </w:div>
          </w:divsChild>
        </w:div>
        <w:div w:id="1632981181">
          <w:marLeft w:val="0"/>
          <w:marRight w:val="0"/>
          <w:marTop w:val="0"/>
          <w:marBottom w:val="0"/>
          <w:divBdr>
            <w:top w:val="none" w:sz="0" w:space="0" w:color="auto"/>
            <w:left w:val="none" w:sz="0" w:space="0" w:color="auto"/>
            <w:bottom w:val="none" w:sz="0" w:space="0" w:color="auto"/>
            <w:right w:val="none" w:sz="0" w:space="0" w:color="auto"/>
          </w:divBdr>
          <w:divsChild>
            <w:div w:id="1822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5982">
      <w:bodyDiv w:val="1"/>
      <w:marLeft w:val="0"/>
      <w:marRight w:val="0"/>
      <w:marTop w:val="0"/>
      <w:marBottom w:val="0"/>
      <w:divBdr>
        <w:top w:val="none" w:sz="0" w:space="0" w:color="auto"/>
        <w:left w:val="none" w:sz="0" w:space="0" w:color="auto"/>
        <w:bottom w:val="none" w:sz="0" w:space="0" w:color="auto"/>
        <w:right w:val="none" w:sz="0" w:space="0" w:color="auto"/>
      </w:divBdr>
    </w:div>
    <w:div w:id="514729575">
      <w:bodyDiv w:val="1"/>
      <w:marLeft w:val="0"/>
      <w:marRight w:val="0"/>
      <w:marTop w:val="0"/>
      <w:marBottom w:val="0"/>
      <w:divBdr>
        <w:top w:val="none" w:sz="0" w:space="0" w:color="auto"/>
        <w:left w:val="none" w:sz="0" w:space="0" w:color="auto"/>
        <w:bottom w:val="none" w:sz="0" w:space="0" w:color="auto"/>
        <w:right w:val="none" w:sz="0" w:space="0" w:color="auto"/>
      </w:divBdr>
    </w:div>
    <w:div w:id="557862081">
      <w:bodyDiv w:val="1"/>
      <w:marLeft w:val="0"/>
      <w:marRight w:val="0"/>
      <w:marTop w:val="0"/>
      <w:marBottom w:val="0"/>
      <w:divBdr>
        <w:top w:val="none" w:sz="0" w:space="0" w:color="auto"/>
        <w:left w:val="none" w:sz="0" w:space="0" w:color="auto"/>
        <w:bottom w:val="none" w:sz="0" w:space="0" w:color="auto"/>
        <w:right w:val="none" w:sz="0" w:space="0" w:color="auto"/>
      </w:divBdr>
    </w:div>
    <w:div w:id="564799885">
      <w:bodyDiv w:val="1"/>
      <w:marLeft w:val="0"/>
      <w:marRight w:val="0"/>
      <w:marTop w:val="0"/>
      <w:marBottom w:val="0"/>
      <w:divBdr>
        <w:top w:val="none" w:sz="0" w:space="0" w:color="auto"/>
        <w:left w:val="none" w:sz="0" w:space="0" w:color="auto"/>
        <w:bottom w:val="none" w:sz="0" w:space="0" w:color="auto"/>
        <w:right w:val="none" w:sz="0" w:space="0" w:color="auto"/>
      </w:divBdr>
    </w:div>
    <w:div w:id="568461705">
      <w:bodyDiv w:val="1"/>
      <w:marLeft w:val="0"/>
      <w:marRight w:val="0"/>
      <w:marTop w:val="0"/>
      <w:marBottom w:val="0"/>
      <w:divBdr>
        <w:top w:val="none" w:sz="0" w:space="0" w:color="auto"/>
        <w:left w:val="none" w:sz="0" w:space="0" w:color="auto"/>
        <w:bottom w:val="none" w:sz="0" w:space="0" w:color="auto"/>
        <w:right w:val="none" w:sz="0" w:space="0" w:color="auto"/>
      </w:divBdr>
      <w:divsChild>
        <w:div w:id="1894265444">
          <w:marLeft w:val="0"/>
          <w:marRight w:val="0"/>
          <w:marTop w:val="0"/>
          <w:marBottom w:val="0"/>
          <w:divBdr>
            <w:top w:val="none" w:sz="0" w:space="0" w:color="auto"/>
            <w:left w:val="none" w:sz="0" w:space="0" w:color="auto"/>
            <w:bottom w:val="none" w:sz="0" w:space="0" w:color="auto"/>
            <w:right w:val="none" w:sz="0" w:space="0" w:color="auto"/>
          </w:divBdr>
        </w:div>
        <w:div w:id="1103307339">
          <w:marLeft w:val="0"/>
          <w:marRight w:val="0"/>
          <w:marTop w:val="0"/>
          <w:marBottom w:val="0"/>
          <w:divBdr>
            <w:top w:val="none" w:sz="0" w:space="0" w:color="auto"/>
            <w:left w:val="none" w:sz="0" w:space="0" w:color="auto"/>
            <w:bottom w:val="none" w:sz="0" w:space="0" w:color="auto"/>
            <w:right w:val="none" w:sz="0" w:space="0" w:color="auto"/>
          </w:divBdr>
        </w:div>
        <w:div w:id="999967323">
          <w:marLeft w:val="0"/>
          <w:marRight w:val="0"/>
          <w:marTop w:val="0"/>
          <w:marBottom w:val="0"/>
          <w:divBdr>
            <w:top w:val="none" w:sz="0" w:space="0" w:color="auto"/>
            <w:left w:val="none" w:sz="0" w:space="0" w:color="auto"/>
            <w:bottom w:val="none" w:sz="0" w:space="0" w:color="auto"/>
            <w:right w:val="none" w:sz="0" w:space="0" w:color="auto"/>
          </w:divBdr>
        </w:div>
      </w:divsChild>
    </w:div>
    <w:div w:id="783304791">
      <w:bodyDiv w:val="1"/>
      <w:marLeft w:val="0"/>
      <w:marRight w:val="0"/>
      <w:marTop w:val="0"/>
      <w:marBottom w:val="0"/>
      <w:divBdr>
        <w:top w:val="none" w:sz="0" w:space="0" w:color="auto"/>
        <w:left w:val="none" w:sz="0" w:space="0" w:color="auto"/>
        <w:bottom w:val="none" w:sz="0" w:space="0" w:color="auto"/>
        <w:right w:val="none" w:sz="0" w:space="0" w:color="auto"/>
      </w:divBdr>
      <w:divsChild>
        <w:div w:id="294220145">
          <w:marLeft w:val="0"/>
          <w:marRight w:val="0"/>
          <w:marTop w:val="0"/>
          <w:marBottom w:val="0"/>
          <w:divBdr>
            <w:top w:val="none" w:sz="0" w:space="0" w:color="auto"/>
            <w:left w:val="none" w:sz="0" w:space="0" w:color="auto"/>
            <w:bottom w:val="none" w:sz="0" w:space="0" w:color="auto"/>
            <w:right w:val="none" w:sz="0" w:space="0" w:color="auto"/>
          </w:divBdr>
        </w:div>
        <w:div w:id="849177859">
          <w:marLeft w:val="0"/>
          <w:marRight w:val="0"/>
          <w:marTop w:val="0"/>
          <w:marBottom w:val="0"/>
          <w:divBdr>
            <w:top w:val="none" w:sz="0" w:space="0" w:color="auto"/>
            <w:left w:val="none" w:sz="0" w:space="0" w:color="auto"/>
            <w:bottom w:val="none" w:sz="0" w:space="0" w:color="auto"/>
            <w:right w:val="none" w:sz="0" w:space="0" w:color="auto"/>
          </w:divBdr>
        </w:div>
      </w:divsChild>
    </w:div>
    <w:div w:id="828062727">
      <w:bodyDiv w:val="1"/>
      <w:marLeft w:val="0"/>
      <w:marRight w:val="0"/>
      <w:marTop w:val="0"/>
      <w:marBottom w:val="0"/>
      <w:divBdr>
        <w:top w:val="none" w:sz="0" w:space="0" w:color="auto"/>
        <w:left w:val="none" w:sz="0" w:space="0" w:color="auto"/>
        <w:bottom w:val="none" w:sz="0" w:space="0" w:color="auto"/>
        <w:right w:val="none" w:sz="0" w:space="0" w:color="auto"/>
      </w:divBdr>
    </w:div>
    <w:div w:id="839274215">
      <w:bodyDiv w:val="1"/>
      <w:marLeft w:val="0"/>
      <w:marRight w:val="0"/>
      <w:marTop w:val="0"/>
      <w:marBottom w:val="0"/>
      <w:divBdr>
        <w:top w:val="none" w:sz="0" w:space="0" w:color="auto"/>
        <w:left w:val="none" w:sz="0" w:space="0" w:color="auto"/>
        <w:bottom w:val="none" w:sz="0" w:space="0" w:color="auto"/>
        <w:right w:val="none" w:sz="0" w:space="0" w:color="auto"/>
      </w:divBdr>
    </w:div>
    <w:div w:id="841703885">
      <w:bodyDiv w:val="1"/>
      <w:marLeft w:val="0"/>
      <w:marRight w:val="0"/>
      <w:marTop w:val="0"/>
      <w:marBottom w:val="0"/>
      <w:divBdr>
        <w:top w:val="none" w:sz="0" w:space="0" w:color="auto"/>
        <w:left w:val="none" w:sz="0" w:space="0" w:color="auto"/>
        <w:bottom w:val="none" w:sz="0" w:space="0" w:color="auto"/>
        <w:right w:val="none" w:sz="0" w:space="0" w:color="auto"/>
      </w:divBdr>
      <w:divsChild>
        <w:div w:id="1238595237">
          <w:marLeft w:val="0"/>
          <w:marRight w:val="0"/>
          <w:marTop w:val="0"/>
          <w:marBottom w:val="0"/>
          <w:divBdr>
            <w:top w:val="none" w:sz="0" w:space="0" w:color="auto"/>
            <w:left w:val="none" w:sz="0" w:space="0" w:color="auto"/>
            <w:bottom w:val="none" w:sz="0" w:space="0" w:color="auto"/>
            <w:right w:val="none" w:sz="0" w:space="0" w:color="auto"/>
          </w:divBdr>
          <w:divsChild>
            <w:div w:id="189226776">
              <w:marLeft w:val="0"/>
              <w:marRight w:val="0"/>
              <w:marTop w:val="0"/>
              <w:marBottom w:val="0"/>
              <w:divBdr>
                <w:top w:val="none" w:sz="0" w:space="0" w:color="auto"/>
                <w:left w:val="none" w:sz="0" w:space="0" w:color="auto"/>
                <w:bottom w:val="none" w:sz="0" w:space="0" w:color="auto"/>
                <w:right w:val="none" w:sz="0" w:space="0" w:color="auto"/>
              </w:divBdr>
            </w:div>
          </w:divsChild>
        </w:div>
        <w:div w:id="1697385728">
          <w:marLeft w:val="0"/>
          <w:marRight w:val="0"/>
          <w:marTop w:val="0"/>
          <w:marBottom w:val="0"/>
          <w:divBdr>
            <w:top w:val="none" w:sz="0" w:space="0" w:color="auto"/>
            <w:left w:val="none" w:sz="0" w:space="0" w:color="auto"/>
            <w:bottom w:val="none" w:sz="0" w:space="0" w:color="auto"/>
            <w:right w:val="none" w:sz="0" w:space="0" w:color="auto"/>
          </w:divBdr>
          <w:divsChild>
            <w:div w:id="9782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024">
      <w:bodyDiv w:val="1"/>
      <w:marLeft w:val="0"/>
      <w:marRight w:val="0"/>
      <w:marTop w:val="0"/>
      <w:marBottom w:val="0"/>
      <w:divBdr>
        <w:top w:val="none" w:sz="0" w:space="0" w:color="auto"/>
        <w:left w:val="none" w:sz="0" w:space="0" w:color="auto"/>
        <w:bottom w:val="none" w:sz="0" w:space="0" w:color="auto"/>
        <w:right w:val="none" w:sz="0" w:space="0" w:color="auto"/>
      </w:divBdr>
      <w:divsChild>
        <w:div w:id="26949933">
          <w:marLeft w:val="0"/>
          <w:marRight w:val="0"/>
          <w:marTop w:val="0"/>
          <w:marBottom w:val="0"/>
          <w:divBdr>
            <w:top w:val="none" w:sz="0" w:space="0" w:color="auto"/>
            <w:left w:val="none" w:sz="0" w:space="0" w:color="auto"/>
            <w:bottom w:val="none" w:sz="0" w:space="0" w:color="auto"/>
            <w:right w:val="none" w:sz="0" w:space="0" w:color="auto"/>
          </w:divBdr>
          <w:divsChild>
            <w:div w:id="260843800">
              <w:marLeft w:val="0"/>
              <w:marRight w:val="0"/>
              <w:marTop w:val="0"/>
              <w:marBottom w:val="0"/>
              <w:divBdr>
                <w:top w:val="none" w:sz="0" w:space="0" w:color="auto"/>
                <w:left w:val="none" w:sz="0" w:space="0" w:color="auto"/>
                <w:bottom w:val="none" w:sz="0" w:space="0" w:color="auto"/>
                <w:right w:val="none" w:sz="0" w:space="0" w:color="auto"/>
              </w:divBdr>
            </w:div>
            <w:div w:id="545411010">
              <w:marLeft w:val="0"/>
              <w:marRight w:val="0"/>
              <w:marTop w:val="0"/>
              <w:marBottom w:val="0"/>
              <w:divBdr>
                <w:top w:val="none" w:sz="0" w:space="0" w:color="auto"/>
                <w:left w:val="none" w:sz="0" w:space="0" w:color="auto"/>
                <w:bottom w:val="none" w:sz="0" w:space="0" w:color="auto"/>
                <w:right w:val="none" w:sz="0" w:space="0" w:color="auto"/>
              </w:divBdr>
            </w:div>
            <w:div w:id="1793012339">
              <w:marLeft w:val="0"/>
              <w:marRight w:val="0"/>
              <w:marTop w:val="0"/>
              <w:marBottom w:val="0"/>
              <w:divBdr>
                <w:top w:val="none" w:sz="0" w:space="0" w:color="auto"/>
                <w:left w:val="none" w:sz="0" w:space="0" w:color="auto"/>
                <w:bottom w:val="none" w:sz="0" w:space="0" w:color="auto"/>
                <w:right w:val="none" w:sz="0" w:space="0" w:color="auto"/>
              </w:divBdr>
            </w:div>
          </w:divsChild>
        </w:div>
        <w:div w:id="1078015881">
          <w:marLeft w:val="0"/>
          <w:marRight w:val="0"/>
          <w:marTop w:val="0"/>
          <w:marBottom w:val="0"/>
          <w:divBdr>
            <w:top w:val="none" w:sz="0" w:space="0" w:color="auto"/>
            <w:left w:val="none" w:sz="0" w:space="0" w:color="auto"/>
            <w:bottom w:val="none" w:sz="0" w:space="0" w:color="auto"/>
            <w:right w:val="none" w:sz="0" w:space="0" w:color="auto"/>
          </w:divBdr>
          <w:divsChild>
            <w:div w:id="67386511">
              <w:marLeft w:val="0"/>
              <w:marRight w:val="0"/>
              <w:marTop w:val="0"/>
              <w:marBottom w:val="0"/>
              <w:divBdr>
                <w:top w:val="none" w:sz="0" w:space="0" w:color="auto"/>
                <w:left w:val="none" w:sz="0" w:space="0" w:color="auto"/>
                <w:bottom w:val="none" w:sz="0" w:space="0" w:color="auto"/>
                <w:right w:val="none" w:sz="0" w:space="0" w:color="auto"/>
              </w:divBdr>
            </w:div>
            <w:div w:id="1185679611">
              <w:marLeft w:val="0"/>
              <w:marRight w:val="0"/>
              <w:marTop w:val="0"/>
              <w:marBottom w:val="0"/>
              <w:divBdr>
                <w:top w:val="none" w:sz="0" w:space="0" w:color="auto"/>
                <w:left w:val="none" w:sz="0" w:space="0" w:color="auto"/>
                <w:bottom w:val="none" w:sz="0" w:space="0" w:color="auto"/>
                <w:right w:val="none" w:sz="0" w:space="0" w:color="auto"/>
              </w:divBdr>
            </w:div>
            <w:div w:id="2111705708">
              <w:marLeft w:val="0"/>
              <w:marRight w:val="0"/>
              <w:marTop w:val="0"/>
              <w:marBottom w:val="0"/>
              <w:divBdr>
                <w:top w:val="none" w:sz="0" w:space="0" w:color="auto"/>
                <w:left w:val="none" w:sz="0" w:space="0" w:color="auto"/>
                <w:bottom w:val="none" w:sz="0" w:space="0" w:color="auto"/>
                <w:right w:val="none" w:sz="0" w:space="0" w:color="auto"/>
              </w:divBdr>
            </w:div>
          </w:divsChild>
        </w:div>
        <w:div w:id="1258640400">
          <w:marLeft w:val="0"/>
          <w:marRight w:val="0"/>
          <w:marTop w:val="0"/>
          <w:marBottom w:val="0"/>
          <w:divBdr>
            <w:top w:val="none" w:sz="0" w:space="0" w:color="auto"/>
            <w:left w:val="none" w:sz="0" w:space="0" w:color="auto"/>
            <w:bottom w:val="none" w:sz="0" w:space="0" w:color="auto"/>
            <w:right w:val="none" w:sz="0" w:space="0" w:color="auto"/>
          </w:divBdr>
          <w:divsChild>
            <w:div w:id="32578697">
              <w:marLeft w:val="0"/>
              <w:marRight w:val="0"/>
              <w:marTop w:val="0"/>
              <w:marBottom w:val="0"/>
              <w:divBdr>
                <w:top w:val="none" w:sz="0" w:space="0" w:color="auto"/>
                <w:left w:val="none" w:sz="0" w:space="0" w:color="auto"/>
                <w:bottom w:val="none" w:sz="0" w:space="0" w:color="auto"/>
                <w:right w:val="none" w:sz="0" w:space="0" w:color="auto"/>
              </w:divBdr>
            </w:div>
            <w:div w:id="2105803636">
              <w:marLeft w:val="0"/>
              <w:marRight w:val="0"/>
              <w:marTop w:val="0"/>
              <w:marBottom w:val="0"/>
              <w:divBdr>
                <w:top w:val="none" w:sz="0" w:space="0" w:color="auto"/>
                <w:left w:val="none" w:sz="0" w:space="0" w:color="auto"/>
                <w:bottom w:val="none" w:sz="0" w:space="0" w:color="auto"/>
                <w:right w:val="none" w:sz="0" w:space="0" w:color="auto"/>
              </w:divBdr>
            </w:div>
          </w:divsChild>
        </w:div>
        <w:div w:id="1346901151">
          <w:marLeft w:val="0"/>
          <w:marRight w:val="0"/>
          <w:marTop w:val="0"/>
          <w:marBottom w:val="0"/>
          <w:divBdr>
            <w:top w:val="none" w:sz="0" w:space="0" w:color="auto"/>
            <w:left w:val="none" w:sz="0" w:space="0" w:color="auto"/>
            <w:bottom w:val="none" w:sz="0" w:space="0" w:color="auto"/>
            <w:right w:val="none" w:sz="0" w:space="0" w:color="auto"/>
          </w:divBdr>
          <w:divsChild>
            <w:div w:id="455947252">
              <w:marLeft w:val="0"/>
              <w:marRight w:val="0"/>
              <w:marTop w:val="0"/>
              <w:marBottom w:val="0"/>
              <w:divBdr>
                <w:top w:val="none" w:sz="0" w:space="0" w:color="auto"/>
                <w:left w:val="none" w:sz="0" w:space="0" w:color="auto"/>
                <w:bottom w:val="none" w:sz="0" w:space="0" w:color="auto"/>
                <w:right w:val="none" w:sz="0" w:space="0" w:color="auto"/>
              </w:divBdr>
            </w:div>
            <w:div w:id="6298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8415">
      <w:bodyDiv w:val="1"/>
      <w:marLeft w:val="0"/>
      <w:marRight w:val="0"/>
      <w:marTop w:val="0"/>
      <w:marBottom w:val="0"/>
      <w:divBdr>
        <w:top w:val="none" w:sz="0" w:space="0" w:color="auto"/>
        <w:left w:val="none" w:sz="0" w:space="0" w:color="auto"/>
        <w:bottom w:val="none" w:sz="0" w:space="0" w:color="auto"/>
        <w:right w:val="none" w:sz="0" w:space="0" w:color="auto"/>
      </w:divBdr>
    </w:div>
    <w:div w:id="1103920983">
      <w:bodyDiv w:val="1"/>
      <w:marLeft w:val="0"/>
      <w:marRight w:val="0"/>
      <w:marTop w:val="0"/>
      <w:marBottom w:val="0"/>
      <w:divBdr>
        <w:top w:val="none" w:sz="0" w:space="0" w:color="auto"/>
        <w:left w:val="none" w:sz="0" w:space="0" w:color="auto"/>
        <w:bottom w:val="none" w:sz="0" w:space="0" w:color="auto"/>
        <w:right w:val="none" w:sz="0" w:space="0" w:color="auto"/>
      </w:divBdr>
    </w:div>
    <w:div w:id="1133788832">
      <w:bodyDiv w:val="1"/>
      <w:marLeft w:val="0"/>
      <w:marRight w:val="0"/>
      <w:marTop w:val="0"/>
      <w:marBottom w:val="0"/>
      <w:divBdr>
        <w:top w:val="none" w:sz="0" w:space="0" w:color="auto"/>
        <w:left w:val="none" w:sz="0" w:space="0" w:color="auto"/>
        <w:bottom w:val="none" w:sz="0" w:space="0" w:color="auto"/>
        <w:right w:val="none" w:sz="0" w:space="0" w:color="auto"/>
      </w:divBdr>
      <w:divsChild>
        <w:div w:id="1742023338">
          <w:marLeft w:val="0"/>
          <w:marRight w:val="0"/>
          <w:marTop w:val="0"/>
          <w:marBottom w:val="0"/>
          <w:divBdr>
            <w:top w:val="none" w:sz="0" w:space="0" w:color="auto"/>
            <w:left w:val="none" w:sz="0" w:space="0" w:color="auto"/>
            <w:bottom w:val="none" w:sz="0" w:space="0" w:color="auto"/>
            <w:right w:val="none" w:sz="0" w:space="0" w:color="auto"/>
          </w:divBdr>
        </w:div>
        <w:div w:id="1564943895">
          <w:marLeft w:val="0"/>
          <w:marRight w:val="0"/>
          <w:marTop w:val="0"/>
          <w:marBottom w:val="0"/>
          <w:divBdr>
            <w:top w:val="none" w:sz="0" w:space="0" w:color="auto"/>
            <w:left w:val="none" w:sz="0" w:space="0" w:color="auto"/>
            <w:bottom w:val="none" w:sz="0" w:space="0" w:color="auto"/>
            <w:right w:val="none" w:sz="0" w:space="0" w:color="auto"/>
          </w:divBdr>
        </w:div>
      </w:divsChild>
    </w:div>
    <w:div w:id="1134299830">
      <w:bodyDiv w:val="1"/>
      <w:marLeft w:val="0"/>
      <w:marRight w:val="0"/>
      <w:marTop w:val="0"/>
      <w:marBottom w:val="0"/>
      <w:divBdr>
        <w:top w:val="none" w:sz="0" w:space="0" w:color="auto"/>
        <w:left w:val="none" w:sz="0" w:space="0" w:color="auto"/>
        <w:bottom w:val="none" w:sz="0" w:space="0" w:color="auto"/>
        <w:right w:val="none" w:sz="0" w:space="0" w:color="auto"/>
      </w:divBdr>
    </w:div>
    <w:div w:id="1204756131">
      <w:bodyDiv w:val="1"/>
      <w:marLeft w:val="0"/>
      <w:marRight w:val="0"/>
      <w:marTop w:val="0"/>
      <w:marBottom w:val="0"/>
      <w:divBdr>
        <w:top w:val="none" w:sz="0" w:space="0" w:color="auto"/>
        <w:left w:val="none" w:sz="0" w:space="0" w:color="auto"/>
        <w:bottom w:val="none" w:sz="0" w:space="0" w:color="auto"/>
        <w:right w:val="none" w:sz="0" w:space="0" w:color="auto"/>
      </w:divBdr>
    </w:div>
    <w:div w:id="1206066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sChild>
        <w:div w:id="158228265">
          <w:marLeft w:val="0"/>
          <w:marRight w:val="0"/>
          <w:marTop w:val="0"/>
          <w:marBottom w:val="0"/>
          <w:divBdr>
            <w:top w:val="none" w:sz="0" w:space="0" w:color="auto"/>
            <w:left w:val="none" w:sz="0" w:space="0" w:color="auto"/>
            <w:bottom w:val="none" w:sz="0" w:space="0" w:color="auto"/>
            <w:right w:val="none" w:sz="0" w:space="0" w:color="auto"/>
          </w:divBdr>
        </w:div>
        <w:div w:id="1287858728">
          <w:marLeft w:val="0"/>
          <w:marRight w:val="0"/>
          <w:marTop w:val="0"/>
          <w:marBottom w:val="0"/>
          <w:divBdr>
            <w:top w:val="none" w:sz="0" w:space="0" w:color="auto"/>
            <w:left w:val="none" w:sz="0" w:space="0" w:color="auto"/>
            <w:bottom w:val="none" w:sz="0" w:space="0" w:color="auto"/>
            <w:right w:val="none" w:sz="0" w:space="0" w:color="auto"/>
          </w:divBdr>
        </w:div>
      </w:divsChild>
    </w:div>
    <w:div w:id="1370838936">
      <w:bodyDiv w:val="1"/>
      <w:marLeft w:val="0"/>
      <w:marRight w:val="0"/>
      <w:marTop w:val="0"/>
      <w:marBottom w:val="0"/>
      <w:divBdr>
        <w:top w:val="none" w:sz="0" w:space="0" w:color="auto"/>
        <w:left w:val="none" w:sz="0" w:space="0" w:color="auto"/>
        <w:bottom w:val="none" w:sz="0" w:space="0" w:color="auto"/>
        <w:right w:val="none" w:sz="0" w:space="0" w:color="auto"/>
      </w:divBdr>
    </w:div>
    <w:div w:id="1639846242">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9818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13318\Downloads\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31D67D0FFFB4B86870E93D8A3B9CBE3"/>
        <w:category>
          <w:name w:val="Général"/>
          <w:gallery w:val="placeholder"/>
        </w:category>
        <w:types>
          <w:type w:val="bbPlcHdr"/>
        </w:types>
        <w:behaviors>
          <w:behavior w:val="content"/>
        </w:behaviors>
        <w:guid w:val="{04F92C0B-5435-469B-8EE2-8E5A00600CB3}"/>
      </w:docPartPr>
      <w:docPartBody>
        <w:p w:rsidR="003D2A05" w:rsidRDefault="003D2A05">
          <w:pPr>
            <w:pStyle w:val="131D67D0FFFB4B86870E93D8A3B9CBE3"/>
          </w:pPr>
          <w:r>
            <w:rPr>
              <w:rFonts w:asciiTheme="majorHAnsi" w:eastAsiaTheme="majorEastAsia" w:hAnsiTheme="majorHAnsi" w:cstheme="majorBidi"/>
              <w:caps/>
              <w:color w:val="5B9BD5" w:themeColor="accent1"/>
              <w:sz w:val="80"/>
              <w:szCs w:val="80"/>
            </w:rPr>
            <w:t>[Titre du document]</w:t>
          </w:r>
        </w:p>
      </w:docPartBody>
    </w:docPart>
    <w:docPart>
      <w:docPartPr>
        <w:name w:val="2286FD66228A426685BE617AF9694F30"/>
        <w:category>
          <w:name w:val="Général"/>
          <w:gallery w:val="placeholder"/>
        </w:category>
        <w:types>
          <w:type w:val="bbPlcHdr"/>
        </w:types>
        <w:behaviors>
          <w:behavior w:val="content"/>
        </w:behaviors>
        <w:guid w:val="{1F98FD39-28C4-4120-A4EB-F772B904CFFE}"/>
      </w:docPartPr>
      <w:docPartBody>
        <w:p w:rsidR="003D2A05" w:rsidRDefault="003D2A05">
          <w:pPr>
            <w:pStyle w:val="2286FD66228A426685BE617AF9694F30"/>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718"/>
    <w:rsid w:val="00012131"/>
    <w:rsid w:val="003D2A05"/>
    <w:rsid w:val="00791965"/>
    <w:rsid w:val="00FD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7F20EA3F62B488A9C6E92E21C305862">
    <w:name w:val="F7F20EA3F62B488A9C6E92E21C305862"/>
  </w:style>
  <w:style w:type="paragraph" w:customStyle="1" w:styleId="0D6725C0749B4608BE0E3E5331C523F6">
    <w:name w:val="0D6725C0749B4608BE0E3E5331C523F6"/>
  </w:style>
  <w:style w:type="paragraph" w:customStyle="1" w:styleId="2FFF3899D54A41D68D70A18AE7E5BC2C">
    <w:name w:val="2FFF3899D54A41D68D70A18AE7E5BC2C"/>
  </w:style>
  <w:style w:type="paragraph" w:customStyle="1" w:styleId="25F0EC9D87174EB184D71717DFC16591">
    <w:name w:val="25F0EC9D87174EB184D71717DFC16591"/>
  </w:style>
  <w:style w:type="paragraph" w:customStyle="1" w:styleId="C170D63D1F66472D8EF437DB32F4E6C3">
    <w:name w:val="C170D63D1F66472D8EF437DB32F4E6C3"/>
  </w:style>
  <w:style w:type="paragraph" w:customStyle="1" w:styleId="28B03BE9B4AF4A62AC9036081C619E4D">
    <w:name w:val="28B03BE9B4AF4A62AC9036081C619E4D"/>
  </w:style>
  <w:style w:type="paragraph" w:customStyle="1" w:styleId="8977FBAE8F1E4600A6AE2C35DACDD370">
    <w:name w:val="8977FBAE8F1E4600A6AE2C35DACDD370"/>
  </w:style>
  <w:style w:type="paragraph" w:styleId="Listepuces">
    <w:name w:val="List Bullet"/>
    <w:basedOn w:val="Normal"/>
    <w:uiPriority w:val="7"/>
    <w:unhideWhenUsed/>
    <w:qFormat/>
    <w:pPr>
      <w:numPr>
        <w:numId w:val="1"/>
      </w:numPr>
      <w:spacing w:before="120" w:after="200" w:line="264" w:lineRule="auto"/>
    </w:pPr>
    <w:rPr>
      <w:color w:val="44546A" w:themeColor="text2"/>
      <w:lang w:eastAsia="ja-JP"/>
    </w:rPr>
  </w:style>
  <w:style w:type="paragraph" w:customStyle="1" w:styleId="BA5C27F8C2C642DC8C75520A24C7AA0B">
    <w:name w:val="BA5C27F8C2C642DC8C75520A24C7AA0B"/>
  </w:style>
  <w:style w:type="paragraph" w:customStyle="1" w:styleId="3EBE20E227A348358163DCBBC76E25D6">
    <w:name w:val="3EBE20E227A348358163DCBBC76E25D6"/>
  </w:style>
  <w:style w:type="paragraph" w:customStyle="1" w:styleId="22ACBBFE40994A4092A6E95675619987">
    <w:name w:val="22ACBBFE40994A4092A6E95675619987"/>
  </w:style>
  <w:style w:type="paragraph" w:customStyle="1" w:styleId="131D67D0FFFB4B86870E93D8A3B9CBE3">
    <w:name w:val="131D67D0FFFB4B86870E93D8A3B9CBE3"/>
  </w:style>
  <w:style w:type="paragraph" w:customStyle="1" w:styleId="2286FD66228A426685BE617AF9694F30">
    <w:name w:val="2286FD66228A426685BE617AF9694F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Tuteur Académique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954827-21F5-4490-8825-A45FACBF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tf16392938_win32.dotx</Template>
  <TotalTime>10628</TotalTime>
  <Pages>18</Pages>
  <Words>3270</Words>
  <Characters>17989</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RAPPORT DE MISSION 2</vt:lpstr>
    </vt:vector>
  </TitlesOfParts>
  <Company>HAMZA BEN JEMAA</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MISSION 2</dc:title>
  <dc:subject>Mission effectuée du 27/03/2022 au 12/05/2023</dc:subject>
  <dc:creator>Jonathan MONKAM TOWO</dc:creator>
  <cp:keywords/>
  <dc:description/>
  <cp:lastModifiedBy>Jonathan MONKAM TOWO</cp:lastModifiedBy>
  <cp:revision>19</cp:revision>
  <cp:lastPrinted>2023-02-28T18:17:00Z</cp:lastPrinted>
  <dcterms:created xsi:type="dcterms:W3CDTF">2023-05-02T15:00:00Z</dcterms:created>
  <dcterms:modified xsi:type="dcterms:W3CDTF">2023-05-14T20:58:00Z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9b49c-3903-4fd4-a343-18d82815dc85_Enabled">
    <vt:lpwstr>true</vt:lpwstr>
  </property>
  <property fmtid="{D5CDD505-2E9C-101B-9397-08002B2CF9AE}" pid="3" name="MSIP_Label_a6b9b49c-3903-4fd4-a343-18d82815dc85_SetDate">
    <vt:lpwstr>2023-05-14T20:58:46Z</vt:lpwstr>
  </property>
  <property fmtid="{D5CDD505-2E9C-101B-9397-08002B2CF9AE}" pid="4" name="MSIP_Label_a6b9b49c-3903-4fd4-a343-18d82815dc85_Method">
    <vt:lpwstr>Privileged</vt:lpwstr>
  </property>
  <property fmtid="{D5CDD505-2E9C-101B-9397-08002B2CF9AE}" pid="5" name="MSIP_Label_a6b9b49c-3903-4fd4-a343-18d82815dc85_Name">
    <vt:lpwstr>Intra and extragroup use</vt:lpwstr>
  </property>
  <property fmtid="{D5CDD505-2E9C-101B-9397-08002B2CF9AE}" pid="6" name="MSIP_Label_a6b9b49c-3903-4fd4-a343-18d82815dc85_SiteId">
    <vt:lpwstr>614f9c25-bffa-42c7-86d8-964101f55fa2</vt:lpwstr>
  </property>
  <property fmtid="{D5CDD505-2E9C-101B-9397-08002B2CF9AE}" pid="7" name="MSIP_Label_a6b9b49c-3903-4fd4-a343-18d82815dc85_ActionId">
    <vt:lpwstr>33cf185b-3f79-414c-a936-49cfa216eb7b</vt:lpwstr>
  </property>
  <property fmtid="{D5CDD505-2E9C-101B-9397-08002B2CF9AE}" pid="8" name="MSIP_Label_a6b9b49c-3903-4fd4-a343-18d82815dc85_ContentBits">
    <vt:lpwstr>2</vt:lpwstr>
  </property>
</Properties>
</file>